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F957" w14:textId="77777777" w:rsidR="007D1B2A" w:rsidRPr="00A46027" w:rsidRDefault="008F2669" w:rsidP="00DC6494">
      <w:pPr>
        <w:pStyle w:val="Heading4"/>
        <w:tabs>
          <w:tab w:val="clear" w:pos="3402"/>
          <w:tab w:val="left" w:pos="2410"/>
        </w:tabs>
        <w:jc w:val="center"/>
        <w:rPr>
          <w:rFonts w:ascii="TH SarabunPSK" w:hAnsi="TH SarabunPSK" w:cs="TH SarabunPSK"/>
          <w:cs/>
        </w:rPr>
      </w:pPr>
      <w:r w:rsidRPr="00A46027">
        <w:rPr>
          <w:rFonts w:ascii="TH SarabunPSK" w:hAnsi="TH SarabunPSK" w:cs="TH SarabunPSK"/>
          <w:b w:val="0"/>
          <w:bCs w:val="0"/>
          <w:noProof/>
        </w:rPr>
        <w:drawing>
          <wp:anchor distT="0" distB="0" distL="114300" distR="114300" simplePos="0" relativeHeight="251660288" behindDoc="0" locked="0" layoutInCell="1" allowOverlap="1" wp14:anchorId="0E1B4E92" wp14:editId="48A1E352">
            <wp:simplePos x="0" y="0"/>
            <wp:positionH relativeFrom="margin">
              <wp:posOffset>0</wp:posOffset>
            </wp:positionH>
            <wp:positionV relativeFrom="paragraph">
              <wp:posOffset>-233680</wp:posOffset>
            </wp:positionV>
            <wp:extent cx="517899" cy="561975"/>
            <wp:effectExtent l="0" t="0" r="0" b="0"/>
            <wp:wrapNone/>
            <wp:docPr id="1" name="Picture 1" descr="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9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1D18" w:rsidRPr="00A46027">
        <w:rPr>
          <w:rFonts w:ascii="TH SarabunPSK" w:hAnsi="TH SarabunPSK" w:cs="TH SarabunPSK"/>
          <w:cs/>
        </w:rPr>
        <w:t>บันทึกข้อความ</w:t>
      </w:r>
    </w:p>
    <w:p w14:paraId="4D51573F" w14:textId="5DBD19AB" w:rsidR="00F21D18" w:rsidRPr="00A46027" w:rsidRDefault="00F21D18" w:rsidP="0013068A">
      <w:pPr>
        <w:pStyle w:val="bodythsarabununderlined"/>
        <w:rPr>
          <w:rFonts w:ascii="TH SarabunPSK" w:hAnsi="TH SarabunPSK" w:cs="TH SarabunPSK"/>
        </w:rPr>
      </w:pPr>
      <w:r w:rsidRPr="00A46027">
        <w:rPr>
          <w:rFonts w:ascii="TH SarabunPSK" w:hAnsi="TH SarabunPSK" w:cs="TH SarabunPSK"/>
          <w:b/>
          <w:bCs/>
          <w:sz w:val="36"/>
          <w:szCs w:val="36"/>
          <w:cs/>
        </w:rPr>
        <w:t>ส่วนราชการ</w:t>
      </w:r>
      <w:r w:rsidR="00293D0B" w:rsidRPr="00A46027">
        <w:rPr>
          <w:rFonts w:ascii="TH SarabunPSK" w:hAnsi="TH SarabunPSK" w:cs="TH SarabunPSK"/>
        </w:rPr>
        <w:t xml:space="preserve">  </w:t>
      </w:r>
      <w:r w:rsidR="00A50DED" w:rsidRPr="00A46027">
        <w:rPr>
          <w:rFonts w:ascii="TH SarabunPSK" w:hAnsi="TH SarabunPSK" w:cs="TH SarabunPSK"/>
        </w:rPr>
        <w:t>{groupName}</w:t>
      </w:r>
      <w:r w:rsidR="00293D0B" w:rsidRPr="00A46027">
        <w:rPr>
          <w:rFonts w:ascii="TH SarabunPSK" w:hAnsi="TH SarabunPSK" w:cs="TH SarabunPSK"/>
          <w:cs/>
        </w:rPr>
        <w:t xml:space="preserve">    </w:t>
      </w:r>
      <w:r w:rsidR="00F903D7" w:rsidRPr="00A46027">
        <w:rPr>
          <w:rFonts w:ascii="TH SarabunPSK" w:hAnsi="TH SarabunPSK" w:cs="TH SarabunPSK"/>
          <w:cs/>
        </w:rPr>
        <w:t xml:space="preserve">    </w:t>
      </w:r>
      <w:r w:rsidR="00293D0B" w:rsidRPr="00A46027">
        <w:rPr>
          <w:rFonts w:ascii="TH SarabunPSK" w:hAnsi="TH SarabunPSK" w:cs="TH SarabunPSK"/>
          <w:cs/>
        </w:rPr>
        <w:t xml:space="preserve"> </w:t>
      </w:r>
      <w:r w:rsidRPr="00A46027">
        <w:rPr>
          <w:rFonts w:ascii="TH SarabunPSK" w:hAnsi="TH SarabunPSK" w:cs="TH SarabunPSK"/>
          <w:cs/>
        </w:rPr>
        <w:t>โทร</w:t>
      </w:r>
      <w:r w:rsidR="00293D0B" w:rsidRPr="00A46027">
        <w:rPr>
          <w:rFonts w:ascii="TH SarabunPSK" w:hAnsi="TH SarabunPSK" w:cs="TH SarabunPSK"/>
        </w:rPr>
        <w:t xml:space="preserve">.  </w:t>
      </w:r>
      <w:r w:rsidR="001731DE" w:rsidRPr="00A46027">
        <w:rPr>
          <w:rFonts w:ascii="TH SarabunPSK" w:hAnsi="TH SarabunPSK" w:cs="TH SarabunPSK"/>
          <w:cs/>
        </w:rPr>
        <w:t xml:space="preserve">  </w:t>
      </w:r>
      <w:r w:rsidR="00A9589A" w:rsidRPr="00A46027">
        <w:rPr>
          <w:rFonts w:ascii="TH SarabunPSK" w:hAnsi="TH SarabunPSK" w:cs="TH SarabunPSK"/>
          <w:cs/>
        </w:rPr>
        <w:t xml:space="preserve">  </w:t>
      </w:r>
      <w:r w:rsidR="001731DE" w:rsidRPr="00A46027">
        <w:rPr>
          <w:rFonts w:ascii="TH SarabunPSK" w:hAnsi="TH SarabunPSK" w:cs="TH SarabunPSK"/>
          <w:cs/>
        </w:rPr>
        <w:t xml:space="preserve"> </w:t>
      </w:r>
      <w:r w:rsidR="00A9589A" w:rsidRPr="00A46027">
        <w:rPr>
          <w:rFonts w:ascii="TH SarabunPSK" w:hAnsi="TH SarabunPSK" w:cs="TH SarabunPSK"/>
        </w:rPr>
        <w:t xml:space="preserve">           </w:t>
      </w:r>
      <w:r w:rsidR="007D1FB0" w:rsidRPr="00A46027">
        <w:rPr>
          <w:rFonts w:ascii="TH SarabunPSK" w:hAnsi="TH SarabunPSK" w:cs="TH SarabunPSK"/>
        </w:rPr>
        <w:tab/>
      </w:r>
    </w:p>
    <w:p w14:paraId="448CE128" w14:textId="280A2B10" w:rsidR="00F21D18" w:rsidRPr="00A46027" w:rsidRDefault="00F21D18" w:rsidP="00E70D46">
      <w:pPr>
        <w:pStyle w:val="Heading5"/>
        <w:tabs>
          <w:tab w:val="clear" w:pos="9072"/>
          <w:tab w:val="left" w:pos="5529"/>
          <w:tab w:val="left" w:pos="9214"/>
        </w:tabs>
        <w:rPr>
          <w:rFonts w:ascii="TH SarabunPSK" w:hAnsi="TH SarabunPSK" w:cs="TH SarabunPSK"/>
        </w:rPr>
      </w:pPr>
      <w:r w:rsidRPr="00A46027">
        <w:rPr>
          <w:rFonts w:ascii="TH SarabunPSK" w:hAnsi="TH SarabunPSK" w:cs="TH SarabunPSK"/>
          <w:b/>
          <w:bCs/>
          <w:sz w:val="36"/>
          <w:szCs w:val="36"/>
          <w:u w:val="none"/>
          <w:cs/>
        </w:rPr>
        <w:t>ที่</w:t>
      </w:r>
      <w:r w:rsidR="00293D0B" w:rsidRPr="00A46027">
        <w:rPr>
          <w:rFonts w:ascii="TH SarabunPSK" w:hAnsi="TH SarabunPSK" w:cs="TH SarabunPSK"/>
          <w:b/>
          <w:bCs/>
          <w:sz w:val="36"/>
          <w:szCs w:val="36"/>
          <w:u w:val="none"/>
          <w:cs/>
        </w:rPr>
        <w:t xml:space="preserve"> </w:t>
      </w:r>
      <w:r w:rsidR="00D36B68" w:rsidRPr="00A46027">
        <w:rPr>
          <w:rFonts w:ascii="TH SarabunPSK" w:hAnsi="TH SarabunPSK" w:cs="TH SarabunPSK"/>
          <w:cs/>
        </w:rPr>
        <w:t xml:space="preserve">ทส </w:t>
      </w:r>
      <w:r w:rsidR="004D3503" w:rsidRPr="00A46027">
        <w:rPr>
          <w:rFonts w:ascii="TH SarabunPSK" w:hAnsi="TH SarabunPSK" w:cs="TH SarabunPSK"/>
        </w:rPr>
        <w:t>{doc</w:t>
      </w:r>
      <w:r w:rsidR="00E66630" w:rsidRPr="00A46027">
        <w:rPr>
          <w:rFonts w:ascii="TH SarabunPSK" w:hAnsi="TH SarabunPSK" w:cs="TH SarabunPSK"/>
        </w:rPr>
        <w:t>p</w:t>
      </w:r>
      <w:r w:rsidR="004D3503" w:rsidRPr="00A46027">
        <w:rPr>
          <w:rFonts w:ascii="TH SarabunPSK" w:hAnsi="TH SarabunPSK" w:cs="TH SarabunPSK"/>
        </w:rPr>
        <w:t>refix}</w:t>
      </w:r>
      <w:r w:rsidR="003645AA" w:rsidRPr="00A46027">
        <w:rPr>
          <w:rFonts w:ascii="TH SarabunPSK" w:hAnsi="TH SarabunPSK" w:cs="TH SarabunPSK"/>
          <w:cs/>
        </w:rPr>
        <w:t xml:space="preserve"> </w:t>
      </w:r>
      <w:r w:rsidR="00306F8D" w:rsidRPr="00A46027">
        <w:rPr>
          <w:rFonts w:ascii="TH SarabunPSK" w:hAnsi="TH SarabunPSK" w:cs="TH SarabunPSK"/>
          <w:cs/>
        </w:rPr>
        <w:tab/>
      </w:r>
      <w:r w:rsidRPr="00A46027">
        <w:rPr>
          <w:rFonts w:ascii="TH SarabunPSK" w:hAnsi="TH SarabunPSK" w:cs="TH SarabunPSK"/>
          <w:cs/>
        </w:rPr>
        <w:t>วันที่</w:t>
      </w:r>
      <w:r w:rsidR="00293D0B" w:rsidRPr="00A46027">
        <w:rPr>
          <w:rFonts w:ascii="TH SarabunPSK" w:hAnsi="TH SarabunPSK" w:cs="TH SarabunPSK"/>
          <w:cs/>
        </w:rPr>
        <w:t xml:space="preserve">   </w:t>
      </w:r>
      <w:r w:rsidR="00CC08F3" w:rsidRPr="00A46027">
        <w:rPr>
          <w:rFonts w:ascii="TH SarabunPSK" w:hAnsi="TH SarabunPSK" w:cs="TH SarabunPSK"/>
          <w:cs/>
        </w:rPr>
        <w:t xml:space="preserve"> </w:t>
      </w:r>
      <w:r w:rsidR="004D5956" w:rsidRPr="00A46027">
        <w:rPr>
          <w:rFonts w:ascii="TH SarabunPSK" w:hAnsi="TH SarabunPSK" w:cs="TH SarabunPSK"/>
          <w:cs/>
        </w:rPr>
        <w:t xml:space="preserve"> </w:t>
      </w:r>
      <w:r w:rsidR="00CC08F3" w:rsidRPr="00A46027">
        <w:rPr>
          <w:rFonts w:ascii="TH SarabunPSK" w:hAnsi="TH SarabunPSK" w:cs="TH SarabunPSK"/>
          <w:cs/>
        </w:rPr>
        <w:t xml:space="preserve"> </w:t>
      </w:r>
      <w:r w:rsidR="00293D0B" w:rsidRPr="00A46027">
        <w:rPr>
          <w:rFonts w:ascii="TH SarabunPSK" w:hAnsi="TH SarabunPSK" w:cs="TH SarabunPSK"/>
          <w:cs/>
        </w:rPr>
        <w:t xml:space="preserve"> </w:t>
      </w:r>
      <w:r w:rsidR="00814AD4" w:rsidRPr="00A46027">
        <w:rPr>
          <w:rFonts w:ascii="TH SarabunPSK" w:hAnsi="TH SarabunPSK" w:cs="TH SarabunPSK"/>
          <w:cs/>
        </w:rPr>
        <w:t xml:space="preserve">  </w:t>
      </w:r>
      <w:r w:rsidR="00293D0B" w:rsidRPr="00A46027">
        <w:rPr>
          <w:rFonts w:ascii="TH SarabunPSK" w:hAnsi="TH SarabunPSK" w:cs="TH SarabunPSK"/>
          <w:cs/>
        </w:rPr>
        <w:t xml:space="preserve">  </w:t>
      </w:r>
      <w:r w:rsidR="000A2D81" w:rsidRPr="00A46027">
        <w:rPr>
          <w:rFonts w:ascii="TH SarabunPSK" w:hAnsi="TH SarabunPSK" w:cs="TH SarabunPSK"/>
          <w:cs/>
        </w:rPr>
        <w:t xml:space="preserve"> </w:t>
      </w:r>
      <w:r w:rsidR="000A3A23" w:rsidRPr="00A46027">
        <w:rPr>
          <w:rFonts w:ascii="TH SarabunPSK" w:hAnsi="TH SarabunPSK" w:cs="TH SarabunPSK"/>
        </w:rPr>
        <w:t>{</w:t>
      </w:r>
      <w:r w:rsidR="00D02E21" w:rsidRPr="00A46027">
        <w:rPr>
          <w:rFonts w:ascii="TH SarabunPSK" w:hAnsi="TH SarabunPSK" w:cs="TH SarabunPSK"/>
        </w:rPr>
        <w:t>editedMonthyear</w:t>
      </w:r>
      <w:r w:rsidR="000A3A23" w:rsidRPr="00A46027">
        <w:rPr>
          <w:rFonts w:ascii="TH SarabunPSK" w:hAnsi="TH SarabunPSK" w:cs="TH SarabunPSK"/>
        </w:rPr>
        <w:t>}</w:t>
      </w:r>
      <w:r w:rsidR="007D1FB0" w:rsidRPr="00A46027">
        <w:rPr>
          <w:rFonts w:ascii="TH SarabunPSK" w:hAnsi="TH SarabunPSK" w:cs="TH SarabunPSK"/>
        </w:rPr>
        <w:tab/>
      </w:r>
    </w:p>
    <w:p w14:paraId="6BA68A21" w14:textId="44DE87BD" w:rsidR="00F21D18" w:rsidRPr="00A46027" w:rsidRDefault="00F21D18" w:rsidP="00334C7E">
      <w:pPr>
        <w:tabs>
          <w:tab w:val="left" w:pos="9214"/>
        </w:tabs>
        <w:spacing w:after="120"/>
        <w:ind w:left="567" w:hanging="567"/>
        <w:jc w:val="thaiDistribute"/>
        <w:rPr>
          <w:rFonts w:ascii="TH SarabunPSK" w:hAnsi="TH SarabunPSK" w:cs="TH SarabunPSK"/>
          <w:u w:val="dotted"/>
          <w:cs/>
        </w:rPr>
      </w:pPr>
      <w:r w:rsidRPr="00A46027">
        <w:rPr>
          <w:rFonts w:ascii="TH SarabunPSK" w:hAnsi="TH SarabunPSK" w:cs="TH SarabunPSK"/>
          <w:b/>
          <w:bCs/>
          <w:sz w:val="36"/>
          <w:szCs w:val="36"/>
          <w:cs/>
        </w:rPr>
        <w:t>เรื่อง</w:t>
      </w:r>
      <w:r w:rsidR="000869C2" w:rsidRPr="00A46027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9A677E" w:rsidRPr="00A46027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A50DED" w:rsidRPr="00A46027">
        <w:rPr>
          <w:rFonts w:ascii="TH SarabunPSK" w:hAnsi="TH SarabunPSK" w:cs="TH SarabunPSK"/>
          <w:sz w:val="32"/>
          <w:szCs w:val="32"/>
          <w:u w:val="dotted"/>
        </w:rPr>
        <w:t>{title}</w:t>
      </w:r>
      <w:r w:rsidR="007D1FB0" w:rsidRPr="00A46027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6F0E0294" w14:textId="77777777" w:rsidR="008E7A1C" w:rsidRPr="00A46027" w:rsidRDefault="00293D0B" w:rsidP="008E7A1C">
      <w:pPr>
        <w:spacing w:after="120"/>
        <w:rPr>
          <w:rFonts w:ascii="TH SarabunPSK" w:hAnsi="TH SarabunPSK" w:cs="TH SarabunPSK"/>
          <w:sz w:val="32"/>
          <w:szCs w:val="32"/>
        </w:rPr>
      </w:pPr>
      <w:r w:rsidRPr="00A46027">
        <w:rPr>
          <w:rFonts w:ascii="TH SarabunPSK" w:hAnsi="TH SarabunPSK" w:cs="TH SarabunPSK"/>
          <w:sz w:val="32"/>
          <w:szCs w:val="32"/>
          <w:cs/>
        </w:rPr>
        <w:t xml:space="preserve">เรียน  </w:t>
      </w:r>
      <w:r w:rsidR="00C84A85" w:rsidRPr="00A46027">
        <w:rPr>
          <w:rFonts w:ascii="TH SarabunPSK" w:hAnsi="TH SarabunPSK" w:cs="TH SarabunPSK"/>
          <w:sz w:val="32"/>
          <w:szCs w:val="32"/>
          <w:cs/>
        </w:rPr>
        <w:t>เลขาธิการ สผ.</w:t>
      </w:r>
      <w:r w:rsidR="00BE0DDF" w:rsidRPr="00A46027">
        <w:rPr>
          <w:rFonts w:ascii="TH SarabunPSK" w:hAnsi="TH SarabunPSK" w:cs="TH SarabunPSK"/>
          <w:sz w:val="32"/>
          <w:szCs w:val="32"/>
          <w:cs/>
        </w:rPr>
        <w:t xml:space="preserve"> ผ่าน ผอก.คพ.</w:t>
      </w:r>
      <w:r w:rsidR="00875852" w:rsidRPr="00A4602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785EBDE" w14:textId="4DD8E828" w:rsidR="008E7A1C" w:rsidRPr="00A46027" w:rsidRDefault="00B052B8" w:rsidP="00E91F8B">
      <w:pPr>
        <w:spacing w:after="120"/>
        <w:ind w:firstLine="1429"/>
        <w:jc w:val="thaiDistribute"/>
        <w:rPr>
          <w:rFonts w:ascii="TH SarabunPSK" w:hAnsi="TH SarabunPSK" w:cs="TH SarabunPSK"/>
          <w:sz w:val="32"/>
          <w:szCs w:val="32"/>
        </w:rPr>
      </w:pPr>
      <w:bookmarkStart w:id="0" w:name="_Hlk66699643"/>
      <w:r w:rsidRPr="00A46027">
        <w:rPr>
          <w:rFonts w:ascii="TH SarabunPSK" w:eastAsia="Calibri" w:hAnsi="TH SarabunPSK" w:cs="TH SarabunPSK"/>
          <w:spacing w:val="-4"/>
          <w:sz w:val="32"/>
          <w:szCs w:val="32"/>
          <w:cs/>
        </w:rPr>
        <w:t>ตาม หนังสือ</w:t>
      </w:r>
      <w:r w:rsidR="004D3503" w:rsidRPr="00A46027">
        <w:rPr>
          <w:rFonts w:ascii="TH SarabunPSK" w:eastAsia="Calibri" w:hAnsi="TH SarabunPSK" w:cs="TH SarabunPSK"/>
          <w:spacing w:val="-4"/>
          <w:sz w:val="32"/>
          <w:szCs w:val="32"/>
        </w:rPr>
        <w:t xml:space="preserve"> </w:t>
      </w:r>
      <w:r w:rsidR="00460121" w:rsidRPr="00A46027">
        <w:rPr>
          <w:rFonts w:ascii="TH SarabunPSK" w:eastAsia="Calibri" w:hAnsi="TH SarabunPSK" w:cs="TH SarabunPSK"/>
          <w:spacing w:val="-4"/>
          <w:sz w:val="32"/>
          <w:szCs w:val="32"/>
          <w:cs/>
        </w:rPr>
        <w:t xml:space="preserve"> กลุ่มงาน</w:t>
      </w:r>
      <w:r w:rsidR="004D3503" w:rsidRPr="00A46027">
        <w:rPr>
          <w:rFonts w:ascii="TH SarabunPSK" w:eastAsia="Calibri" w:hAnsi="TH SarabunPSK" w:cs="TH SarabunPSK"/>
          <w:spacing w:val="-4"/>
          <w:sz w:val="32"/>
          <w:szCs w:val="32"/>
        </w:rPr>
        <w:t xml:space="preserve"> </w:t>
      </w:r>
      <w:r w:rsidR="008E7A1C" w:rsidRPr="00A46027">
        <w:rPr>
          <w:rFonts w:ascii="TH SarabunPSK" w:hAnsi="TH SarabunPSK" w:cs="TH SarabunPSK"/>
          <w:sz w:val="32"/>
          <w:szCs w:val="32"/>
          <w:cs/>
        </w:rPr>
        <w:t xml:space="preserve">ที่ ทส  ลงวันที่ </w:t>
      </w:r>
      <w:r w:rsidRPr="00A46027">
        <w:rPr>
          <w:rFonts w:ascii="TH SarabunPSK" w:hAnsi="TH SarabunPSK" w:cs="TH SarabunPSK"/>
          <w:sz w:val="32"/>
          <w:szCs w:val="32"/>
          <w:cs/>
        </w:rPr>
        <w:t xml:space="preserve"> เรื่อง ขอ</w:t>
      </w:r>
      <w:r w:rsidR="00BA1D1D" w:rsidRPr="00A46027">
        <w:rPr>
          <w:rFonts w:ascii="TH SarabunPSK" w:hAnsi="TH SarabunPSK" w:cs="TH SarabunPSK"/>
          <w:sz w:val="32"/>
          <w:szCs w:val="32"/>
          <w:cs/>
        </w:rPr>
        <w:t>เรียน</w:t>
      </w:r>
      <w:r w:rsidRPr="00A46027">
        <w:rPr>
          <w:rFonts w:ascii="TH SarabunPSK" w:hAnsi="TH SarabunPSK" w:cs="TH SarabunPSK"/>
          <w:sz w:val="32"/>
          <w:szCs w:val="32"/>
          <w:cs/>
        </w:rPr>
        <w:t>เชิญ</w:t>
      </w:r>
      <w:r w:rsidR="004D3503" w:rsidRPr="00A46027">
        <w:rPr>
          <w:rFonts w:ascii="TH SarabunPSK" w:hAnsi="TH SarabunPSK" w:cs="TH SarabunPSK"/>
          <w:sz w:val="32"/>
          <w:szCs w:val="32"/>
        </w:rPr>
        <w:t xml:space="preserve"> </w:t>
      </w:r>
      <w:r w:rsidRPr="00A46027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A861BC" w:rsidRPr="00A46027">
        <w:rPr>
          <w:rFonts w:ascii="TH SarabunPSK" w:hAnsi="TH SarabunPSK" w:cs="TH SarabunPSK"/>
          <w:spacing w:val="-4"/>
          <w:sz w:val="32"/>
          <w:szCs w:val="32"/>
          <w:cs/>
        </w:rPr>
        <w:t xml:space="preserve">ในวันที่ </w:t>
      </w:r>
      <w:r w:rsidR="00A861BC" w:rsidRPr="00A46027">
        <w:rPr>
          <w:rFonts w:ascii="TH SarabunPSK" w:hAnsi="TH SarabunPSK" w:cs="TH SarabunPSK"/>
          <w:spacing w:val="-2"/>
          <w:sz w:val="32"/>
          <w:szCs w:val="32"/>
          <w:cs/>
        </w:rPr>
        <w:t xml:space="preserve">  </w:t>
      </w:r>
      <w:r w:rsidR="00A861BC" w:rsidRPr="00A46027">
        <w:rPr>
          <w:rFonts w:ascii="TH SarabunPSK" w:hAnsi="TH SarabunPSK" w:cs="TH SarabunPSK"/>
          <w:sz w:val="32"/>
          <w:szCs w:val="32"/>
          <w:cs/>
        </w:rPr>
        <w:t xml:space="preserve">ณ </w:t>
      </w:r>
      <w:r w:rsidR="009E5B8F" w:rsidRPr="00A46027">
        <w:rPr>
          <w:rFonts w:ascii="TH SarabunPSK" w:hAnsi="TH SarabunPSK" w:cs="TH SarabunPSK"/>
          <w:sz w:val="32"/>
          <w:szCs w:val="32"/>
          <w:cs/>
        </w:rPr>
        <w:t>รายละเอียดตามเอกสารแนบ</w:t>
      </w:r>
    </w:p>
    <w:bookmarkEnd w:id="0"/>
    <w:p w14:paraId="37B6601E" w14:textId="0395C40B" w:rsidR="00460121" w:rsidRPr="00A46027" w:rsidRDefault="004D3503" w:rsidP="00460121">
      <w:pPr>
        <w:spacing w:before="120"/>
        <w:ind w:firstLine="1418"/>
        <w:jc w:val="thaiDistribute"/>
        <w:rPr>
          <w:rFonts w:ascii="TH SarabunPSK" w:eastAsia="Calibri" w:hAnsi="TH SarabunPSK" w:cs="TH SarabunPSK"/>
          <w:b/>
          <w:bCs/>
          <w:sz w:val="33"/>
          <w:szCs w:val="33"/>
          <w:u w:val="single"/>
        </w:rPr>
      </w:pPr>
      <w:r w:rsidRPr="00A46027">
        <w:rPr>
          <w:rFonts w:ascii="TH SarabunPSK" w:hAnsi="TH SarabunPSK" w:cs="TH SarabunPSK"/>
          <w:sz w:val="32"/>
          <w:szCs w:val="32"/>
        </w:rPr>
        <w:t>{groupName}</w:t>
      </w:r>
      <w:r w:rsidR="00460121" w:rsidRPr="00A46027">
        <w:rPr>
          <w:rFonts w:ascii="TH SarabunPSK" w:hAnsi="TH SarabunPSK" w:cs="TH SarabunPSK"/>
          <w:sz w:val="32"/>
          <w:szCs w:val="32"/>
          <w:cs/>
        </w:rPr>
        <w:t xml:space="preserve"> จึงขออนุมัติ</w:t>
      </w:r>
      <w:r w:rsidR="00890AB5" w:rsidRPr="00A46027">
        <w:rPr>
          <w:rFonts w:ascii="TH SarabunPSK" w:hAnsi="TH SarabunPSK" w:cs="TH SarabunPSK"/>
          <w:sz w:val="32"/>
          <w:szCs w:val="32"/>
        </w:rPr>
        <w:t>{types}</w:t>
      </w:r>
      <w:r w:rsidRPr="00A46027">
        <w:rPr>
          <w:rFonts w:ascii="TH SarabunPSK" w:hAnsi="TH SarabunPSK" w:cs="TH SarabunPSK"/>
          <w:sz w:val="32"/>
          <w:szCs w:val="32"/>
        </w:rPr>
        <w:t xml:space="preserve"> </w:t>
      </w:r>
      <w:r w:rsidR="00890AB5" w:rsidRPr="00A46027">
        <w:rPr>
          <w:rFonts w:ascii="TH SarabunPSK" w:hAnsi="TH SarabunPSK" w:cs="TH SarabunPSK"/>
          <w:sz w:val="32"/>
          <w:szCs w:val="32"/>
        </w:rPr>
        <w:t>{event}</w:t>
      </w:r>
      <w:r w:rsidRPr="00A46027">
        <w:rPr>
          <w:rFonts w:ascii="TH SarabunPSK" w:hAnsi="TH SarabunPSK" w:cs="TH SarabunPSK"/>
          <w:sz w:val="32"/>
          <w:szCs w:val="32"/>
        </w:rPr>
        <w:t xml:space="preserve">{location} </w:t>
      </w:r>
      <w:r w:rsidR="00864086" w:rsidRPr="00A46027">
        <w:rPr>
          <w:rFonts w:ascii="TH SarabunPSK" w:hAnsi="TH SarabunPSK" w:cs="TH SarabunPSK"/>
          <w:sz w:val="32"/>
          <w:szCs w:val="32"/>
          <w:cs/>
        </w:rPr>
        <w:t>จำนวน</w:t>
      </w:r>
      <w:r w:rsidRPr="00A460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864086" w:rsidRPr="00A46027">
        <w:rPr>
          <w:rFonts w:ascii="TH SarabunPSK" w:hAnsi="TH SarabunPSK" w:cs="TH SarabunPSK"/>
          <w:spacing w:val="4"/>
          <w:sz w:val="32"/>
          <w:szCs w:val="32"/>
          <w:u w:val="single"/>
        </w:rPr>
        <w:t>{borrowBudget}</w:t>
      </w:r>
      <w:r w:rsidR="00864086" w:rsidRPr="00A46027">
        <w:rPr>
          <w:rFonts w:ascii="TH SarabunPSK" w:hAnsi="TH SarabunPSK" w:cs="TH SarabunPSK"/>
          <w:sz w:val="32"/>
          <w:szCs w:val="32"/>
          <w:u w:val="single"/>
          <w:cs/>
        </w:rPr>
        <w:t xml:space="preserve"> บาท</w:t>
      </w:r>
      <w:r w:rsidR="00864086" w:rsidRPr="00A460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64086" w:rsidRPr="00A46027">
        <w:rPr>
          <w:rFonts w:ascii="TH SarabunPSK" w:hAnsi="TH SarabunPSK" w:cs="TH SarabunPSK"/>
          <w:sz w:val="32"/>
          <w:szCs w:val="32"/>
        </w:rPr>
        <w:t>({borrowBudgetText}</w:t>
      </w:r>
      <w:r w:rsidR="00864086" w:rsidRPr="00A46027">
        <w:rPr>
          <w:rFonts w:ascii="TH SarabunPSK" w:hAnsi="TH SarabunPSK" w:cs="TH SarabunPSK"/>
          <w:spacing w:val="-2"/>
          <w:sz w:val="32"/>
          <w:szCs w:val="32"/>
        </w:rPr>
        <w:t>)</w:t>
      </w:r>
      <w:r w:rsidR="00864086" w:rsidRPr="00A46027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="00460121" w:rsidRPr="00A46027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6A9228C7" w14:textId="05C8051B" w:rsidR="00126CDE" w:rsidRPr="00A46027" w:rsidRDefault="00126CDE" w:rsidP="00E57665">
      <w:pPr>
        <w:pStyle w:val="ListParagraph"/>
        <w:numPr>
          <w:ilvl w:val="0"/>
          <w:numId w:val="12"/>
        </w:numPr>
        <w:spacing w:after="120"/>
        <w:rPr>
          <w:rFonts w:ascii="TH SarabunPSK" w:hAnsi="TH SarabunPSK" w:cs="TH SarabunPSK"/>
          <w:sz w:val="32"/>
          <w:szCs w:val="32"/>
        </w:rPr>
      </w:pPr>
      <w:r w:rsidRPr="00A46027">
        <w:rPr>
          <w:rFonts w:ascii="TH SarabunPSK" w:hAnsi="TH SarabunPSK" w:cs="TH SarabunPSK"/>
          <w:sz w:val="32"/>
          <w:szCs w:val="32"/>
          <w:cs/>
        </w:rPr>
        <w:t>ขออนุมัติ</w:t>
      </w:r>
      <w:r w:rsidR="00C17267" w:rsidRPr="00A46027">
        <w:rPr>
          <w:rFonts w:ascii="TH SarabunPSK" w:hAnsi="TH SarabunPSK" w:cs="TH SarabunPSK"/>
          <w:sz w:val="32"/>
          <w:szCs w:val="32"/>
        </w:rPr>
        <w:t xml:space="preserve"> </w:t>
      </w:r>
      <w:r w:rsidR="0066408D" w:rsidRPr="00A46027">
        <w:rPr>
          <w:rFonts w:ascii="TH SarabunPSK" w:hAnsi="TH SarabunPSK" w:cs="TH SarabunPSK"/>
          <w:sz w:val="32"/>
          <w:szCs w:val="32"/>
        </w:rPr>
        <w:t>{event}{location}</w:t>
      </w:r>
      <w:r w:rsidRPr="00A460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6408D" w:rsidRPr="00A46027">
        <w:rPr>
          <w:rFonts w:ascii="TH SarabunPSK" w:hAnsi="TH SarabunPSK" w:cs="TH SarabunPSK"/>
          <w:sz w:val="32"/>
          <w:szCs w:val="32"/>
        </w:rPr>
        <w:t>{dateRange}</w:t>
      </w:r>
    </w:p>
    <w:p w14:paraId="2841A699" w14:textId="4F2DDE4C" w:rsidR="009B3155" w:rsidRPr="00A46027" w:rsidRDefault="00E50E32" w:rsidP="00126CDE">
      <w:pPr>
        <w:pStyle w:val="ListParagraph"/>
        <w:spacing w:after="120"/>
        <w:ind w:left="1789"/>
        <w:jc w:val="thaiDistribute"/>
        <w:rPr>
          <w:rFonts w:ascii="TH SarabunPSK" w:hAnsi="TH SarabunPSK" w:cs="TH SarabunPSK"/>
          <w:sz w:val="32"/>
          <w:szCs w:val="32"/>
        </w:rPr>
      </w:pPr>
      <w:r w:rsidRPr="00A46027">
        <w:rPr>
          <w:rFonts w:ascii="TH SarabunPSK" w:hAnsi="TH SarabunPSK" w:cs="TH SarabunPSK"/>
          <w:sz w:val="32"/>
          <w:szCs w:val="32"/>
          <w:cs/>
        </w:rPr>
        <w:t>๑</w:t>
      </w:r>
      <w:r w:rsidR="00126CDE" w:rsidRPr="00A46027">
        <w:rPr>
          <w:rFonts w:ascii="TH SarabunPSK" w:hAnsi="TH SarabunPSK" w:cs="TH SarabunPSK"/>
          <w:sz w:val="32"/>
          <w:szCs w:val="32"/>
          <w:cs/>
        </w:rPr>
        <w:t>.</w:t>
      </w:r>
      <w:r w:rsidRPr="00A46027">
        <w:rPr>
          <w:rFonts w:ascii="TH SarabunPSK" w:hAnsi="TH SarabunPSK" w:cs="TH SarabunPSK"/>
          <w:sz w:val="32"/>
          <w:szCs w:val="32"/>
          <w:cs/>
        </w:rPr>
        <w:t>๑</w:t>
      </w:r>
      <w:r w:rsidR="00126CDE" w:rsidRPr="00A46027">
        <w:rPr>
          <w:rFonts w:ascii="TH SarabunPSK" w:hAnsi="TH SarabunPSK" w:cs="TH SarabunPSK"/>
          <w:sz w:val="32"/>
          <w:szCs w:val="32"/>
          <w:cs/>
        </w:rPr>
        <w:t xml:space="preserve"> รายชื่อข้าราชการดังนี้</w:t>
      </w:r>
    </w:p>
    <w:p w14:paraId="09D04F80" w14:textId="46A0C00C" w:rsidR="008A4CDC" w:rsidRPr="00A46027" w:rsidRDefault="009B3155" w:rsidP="00E57665">
      <w:pPr>
        <w:pStyle w:val="ListParagraph"/>
        <w:spacing w:after="120"/>
        <w:ind w:left="1789"/>
        <w:rPr>
          <w:rFonts w:ascii="TH SarabunPSK" w:hAnsi="TH SarabunPSK" w:cs="TH SarabunPSK"/>
          <w:sz w:val="32"/>
          <w:szCs w:val="32"/>
        </w:rPr>
      </w:pPr>
      <w:r w:rsidRPr="00A46027">
        <w:rPr>
          <w:rFonts w:ascii="TH SarabunPSK" w:hAnsi="TH SarabunPSK" w:cs="TH SarabunPSK"/>
          <w:sz w:val="32"/>
          <w:szCs w:val="32"/>
        </w:rPr>
        <w:t>{#person</w:t>
      </w:r>
      <w:r w:rsidR="001431CA" w:rsidRPr="00A46027">
        <w:rPr>
          <w:rFonts w:ascii="TH SarabunPSK" w:hAnsi="TH SarabunPSK" w:cs="TH SarabunPSK"/>
          <w:sz w:val="32"/>
          <w:szCs w:val="32"/>
        </w:rPr>
        <w:t>s</w:t>
      </w:r>
      <w:r w:rsidRPr="00A46027">
        <w:rPr>
          <w:rFonts w:ascii="TH SarabunPSK" w:hAnsi="TH SarabunPSK" w:cs="TH SarabunPSK"/>
          <w:sz w:val="32"/>
          <w:szCs w:val="32"/>
        </w:rPr>
        <w:t>}</w:t>
      </w:r>
    </w:p>
    <w:p w14:paraId="06BA2BDB" w14:textId="05F5AA1F" w:rsidR="008A4CDC" w:rsidRPr="00A46027" w:rsidRDefault="00126CDE" w:rsidP="00E57665">
      <w:pPr>
        <w:pStyle w:val="ListParagraph"/>
        <w:tabs>
          <w:tab w:val="left" w:pos="2127"/>
          <w:tab w:val="left" w:pos="5812"/>
        </w:tabs>
        <w:spacing w:after="120"/>
        <w:ind w:left="1789"/>
        <w:rPr>
          <w:rFonts w:ascii="TH SarabunPSK" w:hAnsi="TH SarabunPSK" w:cs="TH SarabunPSK"/>
          <w:spacing w:val="4"/>
          <w:sz w:val="32"/>
          <w:szCs w:val="32"/>
        </w:rPr>
      </w:pPr>
      <w:r w:rsidRPr="00A46027">
        <w:rPr>
          <w:rFonts w:ascii="TH SarabunPSK" w:hAnsi="TH SarabunPSK" w:cs="TH SarabunPSK"/>
          <w:sz w:val="32"/>
          <w:szCs w:val="32"/>
          <w:cs/>
        </w:rPr>
        <w:tab/>
      </w:r>
      <w:r w:rsidR="00E50E32" w:rsidRPr="00A46027">
        <w:rPr>
          <w:rFonts w:ascii="TH SarabunPSK" w:hAnsi="TH SarabunPSK" w:cs="TH SarabunPSK"/>
          <w:sz w:val="32"/>
          <w:szCs w:val="32"/>
          <w:cs/>
        </w:rPr>
        <w:t>๑</w:t>
      </w:r>
      <w:r w:rsidR="00E4430B" w:rsidRPr="00A46027">
        <w:rPr>
          <w:rFonts w:ascii="TH SarabunPSK" w:hAnsi="TH SarabunPSK" w:cs="TH SarabunPSK"/>
          <w:sz w:val="32"/>
          <w:szCs w:val="32"/>
        </w:rPr>
        <w:t>.</w:t>
      </w:r>
      <w:r w:rsidR="00E50E32" w:rsidRPr="00A46027">
        <w:rPr>
          <w:rFonts w:ascii="TH SarabunPSK" w:hAnsi="TH SarabunPSK" w:cs="TH SarabunPSK"/>
          <w:sz w:val="32"/>
          <w:szCs w:val="32"/>
          <w:cs/>
        </w:rPr>
        <w:t>๑</w:t>
      </w:r>
      <w:r w:rsidR="00C539F1" w:rsidRPr="00A46027">
        <w:rPr>
          <w:rFonts w:ascii="TH SarabunPSK" w:hAnsi="TH SarabunPSK" w:cs="TH SarabunPSK"/>
          <w:sz w:val="32"/>
          <w:szCs w:val="32"/>
        </w:rPr>
        <w:t>.</w:t>
      </w:r>
      <w:r w:rsidR="00522571" w:rsidRPr="00A46027">
        <w:rPr>
          <w:rFonts w:ascii="TH SarabunPSK" w:hAnsi="TH SarabunPSK" w:cs="TH SarabunPSK"/>
          <w:sz w:val="32"/>
          <w:szCs w:val="32"/>
        </w:rPr>
        <w:t>{id}</w:t>
      </w:r>
      <w:r w:rsidR="00522571" w:rsidRPr="00A460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22571" w:rsidRPr="00A46027">
        <w:rPr>
          <w:rFonts w:ascii="TH SarabunPSK" w:hAnsi="TH SarabunPSK" w:cs="TH SarabunPSK"/>
          <w:spacing w:val="4"/>
          <w:sz w:val="32"/>
          <w:szCs w:val="32"/>
        </w:rPr>
        <w:t>{fullname}</w:t>
      </w:r>
      <w:r w:rsidR="00B51899" w:rsidRPr="00A46027">
        <w:rPr>
          <w:rFonts w:ascii="TH SarabunPSK" w:hAnsi="TH SarabunPSK" w:cs="TH SarabunPSK"/>
          <w:spacing w:val="4"/>
          <w:sz w:val="32"/>
          <w:szCs w:val="32"/>
        </w:rPr>
        <w:tab/>
      </w:r>
      <w:r w:rsidR="00522571" w:rsidRPr="00A46027">
        <w:rPr>
          <w:rFonts w:ascii="TH SarabunPSK" w:hAnsi="TH SarabunPSK" w:cs="TH SarabunPSK"/>
          <w:spacing w:val="4"/>
          <w:sz w:val="32"/>
          <w:szCs w:val="32"/>
        </w:rPr>
        <w:t>{position}</w:t>
      </w:r>
    </w:p>
    <w:p w14:paraId="3BF3878F" w14:textId="1FF45FD5" w:rsidR="00126CDE" w:rsidRPr="00A46027" w:rsidRDefault="00522571" w:rsidP="00E57665">
      <w:pPr>
        <w:pStyle w:val="ListParagraph"/>
        <w:spacing w:after="120"/>
        <w:ind w:left="1789"/>
        <w:rPr>
          <w:rFonts w:ascii="TH SarabunPSK" w:hAnsi="TH SarabunPSK" w:cs="TH SarabunPSK"/>
          <w:sz w:val="32"/>
          <w:szCs w:val="32"/>
        </w:rPr>
      </w:pPr>
      <w:r w:rsidRPr="00A46027">
        <w:rPr>
          <w:rFonts w:ascii="TH SarabunPSK" w:hAnsi="TH SarabunPSK" w:cs="TH SarabunPSK"/>
          <w:sz w:val="32"/>
          <w:szCs w:val="32"/>
        </w:rPr>
        <w:t>{/person</w:t>
      </w:r>
      <w:r w:rsidR="001431CA" w:rsidRPr="00A46027">
        <w:rPr>
          <w:rFonts w:ascii="TH SarabunPSK" w:hAnsi="TH SarabunPSK" w:cs="TH SarabunPSK"/>
          <w:sz w:val="32"/>
          <w:szCs w:val="32"/>
        </w:rPr>
        <w:t>s</w:t>
      </w:r>
      <w:r w:rsidRPr="00A46027">
        <w:rPr>
          <w:rFonts w:ascii="TH SarabunPSK" w:hAnsi="TH SarabunPSK" w:cs="TH SarabunPSK"/>
          <w:sz w:val="32"/>
          <w:szCs w:val="32"/>
        </w:rPr>
        <w:t>}</w:t>
      </w:r>
    </w:p>
    <w:p w14:paraId="08A4441B" w14:textId="29E14D6C" w:rsidR="00126CDE" w:rsidRPr="00A46027" w:rsidRDefault="00D55FFE" w:rsidP="00D55FFE">
      <w:pPr>
        <w:pStyle w:val="ListParagraph"/>
        <w:numPr>
          <w:ilvl w:val="0"/>
          <w:numId w:val="12"/>
        </w:numPr>
        <w:spacing w:after="120"/>
        <w:rPr>
          <w:rFonts w:ascii="TH SarabunPSK" w:hAnsi="TH SarabunPSK" w:cs="TH SarabunPSK"/>
          <w:sz w:val="32"/>
          <w:szCs w:val="32"/>
          <w:cs/>
        </w:rPr>
      </w:pPr>
      <w:r w:rsidRPr="00A46027">
        <w:rPr>
          <w:rFonts w:ascii="TH SarabunPSK" w:hAnsi="TH SarabunPSK" w:cs="TH SarabunPSK"/>
          <w:sz w:val="32"/>
          <w:szCs w:val="32"/>
          <w:cs/>
        </w:rPr>
        <w:t>ข</w:t>
      </w:r>
      <w:r w:rsidR="00126CDE" w:rsidRPr="00A46027">
        <w:rPr>
          <w:rFonts w:ascii="TH SarabunPSK" w:eastAsia="Calibri" w:hAnsi="TH SarabunPSK" w:cs="TH SarabunPSK"/>
          <w:sz w:val="32"/>
          <w:szCs w:val="32"/>
          <w:u w:val="single"/>
          <w:cs/>
        </w:rPr>
        <w:t>ออนุมัติค่าใช้จ่าย</w:t>
      </w:r>
      <w:r w:rsidR="00126CDE" w:rsidRPr="00A46027">
        <w:rPr>
          <w:rFonts w:ascii="TH SarabunPSK" w:eastAsia="Calibri" w:hAnsi="TH SarabunPSK" w:cs="TH SarabunPSK"/>
          <w:sz w:val="32"/>
          <w:szCs w:val="32"/>
          <w:u w:val="single"/>
        </w:rPr>
        <w:t xml:space="preserve"> </w:t>
      </w:r>
      <w:r w:rsidR="00126CDE" w:rsidRPr="00A46027">
        <w:rPr>
          <w:rFonts w:ascii="TH SarabunPSK" w:eastAsia="Calibri" w:hAnsi="TH SarabunPSK" w:cs="TH SarabunPSK"/>
          <w:sz w:val="32"/>
          <w:szCs w:val="32"/>
          <w:u w:val="single"/>
          <w:cs/>
        </w:rPr>
        <w:t xml:space="preserve">จำนวน </w:t>
      </w:r>
      <w:r w:rsidR="00596B9D" w:rsidRPr="00A46027">
        <w:rPr>
          <w:rFonts w:ascii="TH SarabunPSK" w:hAnsi="TH SarabunPSK" w:cs="TH SarabunPSK"/>
          <w:spacing w:val="4"/>
          <w:sz w:val="32"/>
          <w:szCs w:val="32"/>
          <w:u w:val="single"/>
        </w:rPr>
        <w:t>{budget}</w:t>
      </w:r>
      <w:r w:rsidR="00126CDE" w:rsidRPr="00A46027">
        <w:rPr>
          <w:rFonts w:ascii="TH SarabunPSK" w:hAnsi="TH SarabunPSK" w:cs="TH SarabunPSK"/>
          <w:sz w:val="32"/>
          <w:szCs w:val="32"/>
          <w:u w:val="single"/>
          <w:cs/>
        </w:rPr>
        <w:t xml:space="preserve"> บาท</w:t>
      </w:r>
      <w:r w:rsidR="00126CDE" w:rsidRPr="00A460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26CDE" w:rsidRPr="00A46027">
        <w:rPr>
          <w:rFonts w:ascii="TH SarabunPSK" w:hAnsi="TH SarabunPSK" w:cs="TH SarabunPSK"/>
          <w:sz w:val="32"/>
          <w:szCs w:val="32"/>
        </w:rPr>
        <w:t>(</w:t>
      </w:r>
      <w:r w:rsidR="00596B9D" w:rsidRPr="00A46027">
        <w:rPr>
          <w:rFonts w:ascii="TH SarabunPSK" w:hAnsi="TH SarabunPSK" w:cs="TH SarabunPSK"/>
          <w:sz w:val="32"/>
          <w:szCs w:val="32"/>
        </w:rPr>
        <w:t>{budgetText}</w:t>
      </w:r>
      <w:r w:rsidR="00126CDE" w:rsidRPr="00A46027">
        <w:rPr>
          <w:rFonts w:ascii="TH SarabunPSK" w:hAnsi="TH SarabunPSK" w:cs="TH SarabunPSK"/>
          <w:spacing w:val="-2"/>
          <w:sz w:val="32"/>
          <w:szCs w:val="32"/>
        </w:rPr>
        <w:t>)</w:t>
      </w:r>
      <w:r w:rsidR="0004541E" w:rsidRPr="00A46027">
        <w:rPr>
          <w:rFonts w:ascii="TH SarabunPSK" w:hAnsi="TH SarabunPSK" w:cs="TH SarabunPSK"/>
          <w:spacing w:val="4"/>
          <w:sz w:val="32"/>
          <w:szCs w:val="32"/>
          <w:cs/>
        </w:rPr>
        <w:t xml:space="preserve"> </w:t>
      </w:r>
      <w:r w:rsidR="00126CDE" w:rsidRPr="00A46027">
        <w:rPr>
          <w:rFonts w:ascii="TH SarabunPSK" w:hAnsi="TH SarabunPSK" w:cs="TH SarabunPSK"/>
          <w:sz w:val="32"/>
          <w:szCs w:val="32"/>
          <w:cs/>
        </w:rPr>
        <w:t>รายละเอียดดังนี้</w:t>
      </w:r>
    </w:p>
    <w:p w14:paraId="76B3F1AC" w14:textId="5FB77255" w:rsidR="00B55C92" w:rsidRPr="00A46027" w:rsidRDefault="00B55C92" w:rsidP="00E57665">
      <w:pPr>
        <w:pStyle w:val="ListParagraph"/>
        <w:tabs>
          <w:tab w:val="left" w:pos="6521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A46027">
        <w:rPr>
          <w:rFonts w:ascii="TH SarabunPSK" w:hAnsi="TH SarabunPSK" w:cs="TH SarabunPSK"/>
          <w:spacing w:val="4"/>
          <w:sz w:val="32"/>
          <w:szCs w:val="32"/>
        </w:rPr>
        <w:t>{</w:t>
      </w:r>
      <w:r w:rsidR="00002784" w:rsidRPr="00A46027">
        <w:rPr>
          <w:rFonts w:ascii="TH SarabunPSK" w:hAnsi="TH SarabunPSK" w:cs="TH SarabunPSK"/>
          <w:spacing w:val="4"/>
          <w:sz w:val="32"/>
          <w:szCs w:val="32"/>
        </w:rPr>
        <w:t>#</w:t>
      </w:r>
      <w:r w:rsidRPr="00A46027">
        <w:rPr>
          <w:rFonts w:ascii="TH SarabunPSK" w:hAnsi="TH SarabunPSK" w:cs="TH SarabunPSK"/>
          <w:spacing w:val="4"/>
          <w:sz w:val="32"/>
          <w:szCs w:val="32"/>
        </w:rPr>
        <w:t>fields}</w:t>
      </w:r>
    </w:p>
    <w:p w14:paraId="139BF388" w14:textId="77777777" w:rsidR="00DF0099" w:rsidRPr="00A46027" w:rsidRDefault="00E50E32" w:rsidP="009938BA">
      <w:pPr>
        <w:pStyle w:val="ListParagraph"/>
        <w:tabs>
          <w:tab w:val="right" w:pos="6521"/>
          <w:tab w:val="left" w:pos="6634"/>
          <w:tab w:val="right" w:pos="7938"/>
          <w:tab w:val="left" w:pos="8080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A46027">
        <w:rPr>
          <w:rFonts w:ascii="TH SarabunPSK" w:hAnsi="TH SarabunPSK" w:cs="TH SarabunPSK"/>
          <w:spacing w:val="4"/>
          <w:sz w:val="32"/>
          <w:szCs w:val="32"/>
          <w:cs/>
        </w:rPr>
        <w:t>๒</w:t>
      </w:r>
      <w:r w:rsidR="00B55C92" w:rsidRPr="00A46027">
        <w:rPr>
          <w:rFonts w:ascii="TH SarabunPSK" w:hAnsi="TH SarabunPSK" w:cs="TH SarabunPSK"/>
          <w:spacing w:val="4"/>
          <w:sz w:val="32"/>
          <w:szCs w:val="32"/>
        </w:rPr>
        <w:t>.{index} {name}</w:t>
      </w:r>
      <w:r w:rsidR="00645A44" w:rsidRPr="00A46027">
        <w:rPr>
          <w:rFonts w:ascii="TH SarabunPSK" w:hAnsi="TH SarabunPSK" w:cs="TH SarabunPSK"/>
          <w:spacing w:val="4"/>
          <w:sz w:val="32"/>
          <w:szCs w:val="32"/>
        </w:rPr>
        <w:t xml:space="preserve"> </w:t>
      </w:r>
    </w:p>
    <w:p w14:paraId="5AE834B6" w14:textId="6A3DABC4" w:rsidR="00B55C92" w:rsidRPr="00A46027" w:rsidRDefault="00DF0099" w:rsidP="0080601B">
      <w:pPr>
        <w:pStyle w:val="ListParagraph"/>
        <w:tabs>
          <w:tab w:val="right" w:pos="6521"/>
          <w:tab w:val="left" w:pos="6634"/>
          <w:tab w:val="right" w:pos="8222"/>
          <w:tab w:val="left" w:pos="8363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A46027">
        <w:rPr>
          <w:rFonts w:ascii="TH SarabunPSK" w:hAnsi="TH SarabunPSK" w:cs="TH SarabunPSK"/>
          <w:spacing w:val="4"/>
          <w:sz w:val="32"/>
          <w:szCs w:val="32"/>
        </w:rPr>
        <w:tab/>
      </w:r>
      <w:r w:rsidR="00365CCD" w:rsidRPr="00A46027">
        <w:rPr>
          <w:rFonts w:ascii="TH SarabunPSK" w:hAnsi="TH SarabunPSK" w:cs="TH SarabunPSK"/>
          <w:spacing w:val="4"/>
          <w:sz w:val="32"/>
          <w:szCs w:val="32"/>
        </w:rPr>
        <w:t>(</w:t>
      </w:r>
      <w:r w:rsidR="00645A44" w:rsidRPr="00A46027">
        <w:rPr>
          <w:rFonts w:ascii="TH SarabunPSK" w:hAnsi="TH SarabunPSK" w:cs="TH SarabunPSK"/>
          <w:spacing w:val="4"/>
          <w:sz w:val="32"/>
          <w:szCs w:val="32"/>
        </w:rPr>
        <w:t>{calculation}</w:t>
      </w:r>
      <w:r w:rsidR="00365CCD" w:rsidRPr="00A46027">
        <w:rPr>
          <w:rFonts w:ascii="TH SarabunPSK" w:hAnsi="TH SarabunPSK" w:cs="TH SarabunPSK"/>
          <w:spacing w:val="4"/>
          <w:sz w:val="32"/>
          <w:szCs w:val="32"/>
        </w:rPr>
        <w:t>)</w:t>
      </w:r>
      <w:r w:rsidR="00BD79FC" w:rsidRPr="00A46027">
        <w:rPr>
          <w:rFonts w:ascii="TH SarabunPSK" w:hAnsi="TH SarabunPSK" w:cs="TH SarabunPSK"/>
          <w:spacing w:val="4"/>
          <w:sz w:val="32"/>
          <w:szCs w:val="32"/>
        </w:rPr>
        <w:tab/>
      </w:r>
      <w:r w:rsidR="00B20297" w:rsidRPr="00A46027">
        <w:rPr>
          <w:rFonts w:ascii="TH SarabunPSK" w:hAnsi="TH SarabunPSK" w:cs="TH SarabunPSK"/>
          <w:spacing w:val="4"/>
          <w:sz w:val="32"/>
          <w:szCs w:val="32"/>
          <w:cs/>
        </w:rPr>
        <w:t>เป็น</w:t>
      </w:r>
      <w:r w:rsidR="00B55C92" w:rsidRPr="00A46027">
        <w:rPr>
          <w:rFonts w:ascii="TH SarabunPSK" w:hAnsi="TH SarabunPSK" w:cs="TH SarabunPSK"/>
          <w:spacing w:val="4"/>
          <w:sz w:val="32"/>
          <w:szCs w:val="32"/>
          <w:cs/>
        </w:rPr>
        <w:t>เงิ</w:t>
      </w:r>
      <w:r w:rsidR="00BD79FC" w:rsidRPr="00A46027">
        <w:rPr>
          <w:rFonts w:ascii="TH SarabunPSK" w:hAnsi="TH SarabunPSK" w:cs="TH SarabunPSK"/>
          <w:spacing w:val="4"/>
          <w:sz w:val="32"/>
          <w:szCs w:val="32"/>
        </w:rPr>
        <w:t>น</w:t>
      </w:r>
      <w:r w:rsidR="00BB579F" w:rsidRPr="00A46027">
        <w:rPr>
          <w:rFonts w:ascii="TH SarabunPSK" w:hAnsi="TH SarabunPSK" w:cs="TH SarabunPSK"/>
          <w:spacing w:val="4"/>
          <w:sz w:val="32"/>
          <w:szCs w:val="32"/>
          <w:cs/>
        </w:rPr>
        <w:tab/>
      </w:r>
      <w:r w:rsidR="00B55C92" w:rsidRPr="00A46027">
        <w:rPr>
          <w:rFonts w:ascii="TH SarabunPSK" w:hAnsi="TH SarabunPSK" w:cs="TH SarabunPSK"/>
          <w:spacing w:val="4"/>
          <w:sz w:val="32"/>
          <w:szCs w:val="32"/>
        </w:rPr>
        <w:t>{subtotal}</w:t>
      </w:r>
      <w:r w:rsidR="00BB579F" w:rsidRPr="00A46027">
        <w:rPr>
          <w:rFonts w:ascii="TH SarabunPSK" w:hAnsi="TH SarabunPSK" w:cs="TH SarabunPSK"/>
          <w:spacing w:val="4"/>
          <w:sz w:val="32"/>
          <w:szCs w:val="32"/>
          <w:cs/>
        </w:rPr>
        <w:tab/>
      </w:r>
      <w:r w:rsidR="00B55C92" w:rsidRPr="00A46027">
        <w:rPr>
          <w:rFonts w:ascii="TH SarabunPSK" w:hAnsi="TH SarabunPSK" w:cs="TH SarabunPSK"/>
          <w:spacing w:val="4"/>
          <w:sz w:val="32"/>
          <w:szCs w:val="32"/>
          <w:cs/>
        </w:rPr>
        <w:t>บาท</w:t>
      </w:r>
    </w:p>
    <w:p w14:paraId="2B49B85A" w14:textId="32D8E7E4" w:rsidR="008A10DE" w:rsidRPr="00A46027" w:rsidRDefault="00B55C92" w:rsidP="00E57665">
      <w:pPr>
        <w:pStyle w:val="ListParagraph"/>
        <w:tabs>
          <w:tab w:val="left" w:pos="6521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A46027">
        <w:rPr>
          <w:rFonts w:ascii="TH SarabunPSK" w:hAnsi="TH SarabunPSK" w:cs="TH SarabunPSK"/>
          <w:spacing w:val="4"/>
          <w:sz w:val="32"/>
          <w:szCs w:val="32"/>
        </w:rPr>
        <w:t>{/fields}</w:t>
      </w:r>
    </w:p>
    <w:p w14:paraId="49C36718" w14:textId="5277C639" w:rsidR="0016590C" w:rsidRPr="00A46027" w:rsidRDefault="0016590C" w:rsidP="00E57665">
      <w:pPr>
        <w:pStyle w:val="ListParagraph"/>
        <w:tabs>
          <w:tab w:val="right" w:pos="5529"/>
          <w:tab w:val="left" w:pos="6096"/>
          <w:tab w:val="right" w:pos="8364"/>
          <w:tab w:val="left" w:pos="8505"/>
        </w:tabs>
        <w:ind w:left="1778"/>
        <w:rPr>
          <w:rFonts w:ascii="TH SarabunPSK" w:hAnsi="TH SarabunPSK" w:cs="TH SarabunPSK"/>
          <w:spacing w:val="4"/>
          <w:sz w:val="32"/>
          <w:szCs w:val="32"/>
        </w:rPr>
      </w:pPr>
      <w:r w:rsidRPr="00A46027">
        <w:rPr>
          <w:rFonts w:ascii="TH SarabunPSK" w:hAnsi="TH SarabunPSK" w:cs="TH SarabunPSK"/>
          <w:spacing w:val="4"/>
          <w:sz w:val="32"/>
          <w:szCs w:val="32"/>
        </w:rPr>
        <w:tab/>
      </w:r>
      <w:r w:rsidRPr="00A46027">
        <w:rPr>
          <w:rFonts w:ascii="TH SarabunPSK" w:hAnsi="TH SarabunPSK" w:cs="TH SarabunPSK"/>
          <w:spacing w:val="4"/>
          <w:sz w:val="32"/>
          <w:szCs w:val="32"/>
          <w:cs/>
        </w:rPr>
        <w:t>รวมเป็นเงิ</w:t>
      </w:r>
      <w:r w:rsidRPr="00A46027">
        <w:rPr>
          <w:rFonts w:ascii="TH SarabunPSK" w:hAnsi="TH SarabunPSK" w:cs="TH SarabunPSK"/>
          <w:spacing w:val="4"/>
          <w:sz w:val="32"/>
          <w:szCs w:val="32"/>
        </w:rPr>
        <w:t>น</w:t>
      </w:r>
      <w:r w:rsidRPr="00A46027">
        <w:rPr>
          <w:rFonts w:ascii="TH SarabunPSK" w:hAnsi="TH SarabunPSK" w:cs="TH SarabunPSK"/>
          <w:spacing w:val="4"/>
          <w:sz w:val="32"/>
          <w:szCs w:val="32"/>
          <w:cs/>
        </w:rPr>
        <w:t xml:space="preserve"> จำนวน </w:t>
      </w:r>
      <w:r w:rsidRPr="00A46027">
        <w:rPr>
          <w:rFonts w:ascii="TH SarabunPSK" w:hAnsi="TH SarabunPSK" w:cs="TH SarabunPSK"/>
          <w:spacing w:val="4"/>
          <w:sz w:val="32"/>
          <w:szCs w:val="32"/>
        </w:rPr>
        <w:t>{</w:t>
      </w:r>
      <w:r w:rsidRPr="00A46027">
        <w:rPr>
          <w:rFonts w:ascii="TH SarabunPSK" w:hAnsi="TH SarabunPSK" w:cs="TH SarabunPSK"/>
          <w:spacing w:val="4"/>
          <w:sz w:val="32"/>
          <w:szCs w:val="32"/>
          <w:u w:val="single"/>
        </w:rPr>
        <w:t>budget</w:t>
      </w:r>
      <w:r w:rsidRPr="00A46027">
        <w:rPr>
          <w:rFonts w:ascii="TH SarabunPSK" w:hAnsi="TH SarabunPSK" w:cs="TH SarabunPSK"/>
          <w:spacing w:val="4"/>
          <w:sz w:val="32"/>
          <w:szCs w:val="32"/>
        </w:rPr>
        <w:t>}</w:t>
      </w:r>
      <w:r w:rsidRPr="00A46027">
        <w:rPr>
          <w:rFonts w:ascii="TH SarabunPSK" w:hAnsi="TH SarabunPSK" w:cs="TH SarabunPSK"/>
          <w:spacing w:val="4"/>
          <w:sz w:val="32"/>
          <w:szCs w:val="32"/>
          <w:cs/>
        </w:rPr>
        <w:t xml:space="preserve"> บาท (</w:t>
      </w:r>
      <w:r w:rsidRPr="00A46027">
        <w:rPr>
          <w:rFonts w:ascii="TH SarabunPSK" w:hAnsi="TH SarabunPSK" w:cs="TH SarabunPSK"/>
          <w:spacing w:val="4"/>
          <w:sz w:val="32"/>
          <w:szCs w:val="32"/>
        </w:rPr>
        <w:t>{</w:t>
      </w:r>
      <w:r w:rsidRPr="00A46027">
        <w:rPr>
          <w:rFonts w:ascii="TH SarabunPSK" w:hAnsi="TH SarabunPSK" w:cs="TH SarabunPSK"/>
          <w:sz w:val="32"/>
          <w:szCs w:val="32"/>
        </w:rPr>
        <w:t>budgetText</w:t>
      </w:r>
      <w:r w:rsidRPr="00A46027">
        <w:rPr>
          <w:rFonts w:ascii="TH SarabunPSK" w:hAnsi="TH SarabunPSK" w:cs="TH SarabunPSK"/>
          <w:spacing w:val="4"/>
          <w:sz w:val="32"/>
          <w:szCs w:val="32"/>
        </w:rPr>
        <w:t>}</w:t>
      </w:r>
      <w:r w:rsidRPr="00A46027">
        <w:rPr>
          <w:rFonts w:ascii="TH SarabunPSK" w:hAnsi="TH SarabunPSK" w:cs="TH SarabunPSK"/>
          <w:spacing w:val="4"/>
          <w:sz w:val="32"/>
          <w:szCs w:val="32"/>
          <w:cs/>
        </w:rPr>
        <w:t>)</w:t>
      </w:r>
    </w:p>
    <w:p w14:paraId="6D3ED87B" w14:textId="3648C2FE" w:rsidR="00A9589A" w:rsidRPr="00A46027" w:rsidRDefault="00126CDE" w:rsidP="00B714C8">
      <w:pPr>
        <w:pStyle w:val="ListParagraph"/>
        <w:numPr>
          <w:ilvl w:val="0"/>
          <w:numId w:val="12"/>
        </w:numPr>
        <w:tabs>
          <w:tab w:val="left" w:pos="1786"/>
        </w:tabs>
        <w:spacing w:before="120"/>
        <w:ind w:left="0" w:right="-57" w:firstLine="1429"/>
        <w:jc w:val="thaiDistribute"/>
        <w:rPr>
          <w:rFonts w:ascii="TH SarabunPSK" w:hAnsi="TH SarabunPSK" w:cs="TH SarabunPSK"/>
          <w:sz w:val="32"/>
          <w:szCs w:val="32"/>
        </w:rPr>
      </w:pPr>
      <w:r w:rsidRPr="00A46027">
        <w:rPr>
          <w:rFonts w:ascii="TH SarabunPSK" w:eastAsia="Calibri" w:hAnsi="TH SarabunPSK" w:cs="TH SarabunPSK"/>
          <w:spacing w:val="-2"/>
          <w:sz w:val="32"/>
          <w:szCs w:val="32"/>
          <w:cs/>
        </w:rPr>
        <w:t xml:space="preserve">ขออนุมัติยืมเงินราชการ </w:t>
      </w:r>
      <w:r w:rsidRPr="00A46027">
        <w:rPr>
          <w:rFonts w:ascii="TH SarabunPSK" w:eastAsia="Calibri" w:hAnsi="TH SarabunPSK" w:cs="TH SarabunPSK"/>
          <w:spacing w:val="-2"/>
          <w:sz w:val="33"/>
          <w:szCs w:val="33"/>
          <w:u w:val="single"/>
          <w:cs/>
        </w:rPr>
        <w:t xml:space="preserve">จำนวน </w:t>
      </w:r>
      <w:r w:rsidR="00983E73" w:rsidRPr="00A46027">
        <w:rPr>
          <w:rFonts w:ascii="TH SarabunPSK" w:hAnsi="TH SarabunPSK" w:cs="TH SarabunPSK"/>
          <w:spacing w:val="4"/>
          <w:sz w:val="32"/>
          <w:szCs w:val="32"/>
          <w:u w:val="single"/>
        </w:rPr>
        <w:t>{borrowBudget}</w:t>
      </w:r>
      <w:r w:rsidR="008A5CEA" w:rsidRPr="00A46027">
        <w:rPr>
          <w:rFonts w:ascii="TH SarabunPSK" w:hAnsi="TH SarabunPSK" w:cs="TH SarabunPSK"/>
          <w:sz w:val="32"/>
          <w:szCs w:val="32"/>
          <w:u w:val="single"/>
          <w:cs/>
        </w:rPr>
        <w:t xml:space="preserve"> บาท</w:t>
      </w:r>
      <w:r w:rsidR="008A5CEA" w:rsidRPr="00A4602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A5CEA" w:rsidRPr="00A46027">
        <w:rPr>
          <w:rFonts w:ascii="TH SarabunPSK" w:hAnsi="TH SarabunPSK" w:cs="TH SarabunPSK"/>
          <w:sz w:val="32"/>
          <w:szCs w:val="32"/>
        </w:rPr>
        <w:t>(</w:t>
      </w:r>
      <w:r w:rsidR="00983E73" w:rsidRPr="00A46027">
        <w:rPr>
          <w:rFonts w:ascii="TH SarabunPSK" w:hAnsi="TH SarabunPSK" w:cs="TH SarabunPSK"/>
          <w:sz w:val="32"/>
          <w:szCs w:val="32"/>
        </w:rPr>
        <w:t>{borrowBudgetText}</w:t>
      </w:r>
      <w:r w:rsidR="008A5CEA" w:rsidRPr="00A46027">
        <w:rPr>
          <w:rFonts w:ascii="TH SarabunPSK" w:hAnsi="TH SarabunPSK" w:cs="TH SarabunPSK"/>
          <w:spacing w:val="-2"/>
          <w:sz w:val="32"/>
          <w:szCs w:val="32"/>
        </w:rPr>
        <w:t>)</w:t>
      </w:r>
      <w:r w:rsidR="008A5CEA" w:rsidRPr="00A46027">
        <w:rPr>
          <w:rFonts w:ascii="TH SarabunPSK" w:hAnsi="TH SarabunPSK" w:cs="TH SarabunPSK"/>
          <w:spacing w:val="-2"/>
          <w:sz w:val="32"/>
          <w:szCs w:val="32"/>
          <w:cs/>
        </w:rPr>
        <w:t xml:space="preserve"> </w:t>
      </w:r>
      <w:r w:rsidR="003F0316" w:rsidRPr="00A4602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และขออนุมัติให้</w:t>
      </w:r>
      <w:r w:rsidR="003F0316" w:rsidRPr="00A46027">
        <w:rPr>
          <w:rFonts w:ascii="TH SarabunPSK" w:hAnsi="TH SarabunPSK" w:cs="TH SarabunPSK"/>
          <w:color w:val="000000" w:themeColor="text1"/>
          <w:sz w:val="32"/>
          <w:szCs w:val="32"/>
        </w:rPr>
        <w:t>{applicant}</w:t>
      </w:r>
      <w:r w:rsidR="003F0316" w:rsidRPr="00A460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3F0316" w:rsidRPr="00A46027">
        <w:rPr>
          <w:rFonts w:ascii="TH SarabunPSK" w:hAnsi="TH SarabunPSK" w:cs="TH SarabunPSK"/>
          <w:color w:val="000000" w:themeColor="text1"/>
          <w:sz w:val="32"/>
          <w:szCs w:val="32"/>
        </w:rPr>
        <w:t>{applicantPosition}</w:t>
      </w:r>
      <w:r w:rsidR="003F0316" w:rsidRPr="00A4602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เป็นผู้ยืมเงินราชการดังกล่าว</w:t>
      </w:r>
      <w:r w:rsidR="005D3485" w:rsidRPr="00A460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5D3485" w:rsidRPr="00A46027">
        <w:rPr>
          <w:rFonts w:ascii="TH SarabunPSK" w:hAnsi="TH SarabunPSK" w:cs="TH SarabunPSK"/>
          <w:sz w:val="32"/>
          <w:szCs w:val="32"/>
          <w:cs/>
        </w:rPr>
        <w:t xml:space="preserve">โดยใช้เงินงบประมาณประจำปีงบประมาณ พ.ศ. </w:t>
      </w:r>
      <w:r w:rsidR="00A70D3B" w:rsidRPr="00A46027">
        <w:rPr>
          <w:rFonts w:ascii="TH SarabunPSK" w:eastAsia="Calibri" w:hAnsi="TH SarabunPSK" w:cs="TH SarabunPSK"/>
          <w:spacing w:val="-2"/>
          <w:sz w:val="32"/>
          <w:szCs w:val="32"/>
        </w:rPr>
        <w:t xml:space="preserve">{budgetYear} </w:t>
      </w:r>
      <w:r w:rsidR="005D3485" w:rsidRPr="00A46027">
        <w:rPr>
          <w:rFonts w:ascii="TH SarabunPSK" w:hAnsi="TH SarabunPSK" w:cs="TH SarabunPSK"/>
          <w:sz w:val="32"/>
          <w:szCs w:val="32"/>
          <w:cs/>
        </w:rPr>
        <w:t>จากรหัส</w:t>
      </w:r>
      <w:r w:rsidR="005D3485" w:rsidRPr="00A4602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{budgetplancodes} </w:t>
      </w:r>
    </w:p>
    <w:p w14:paraId="1F03E65D" w14:textId="5CA7CB60" w:rsidR="00A9589A" w:rsidRPr="00A46027" w:rsidRDefault="00A9589A" w:rsidP="00A9589A">
      <w:pPr>
        <w:spacing w:before="120"/>
        <w:ind w:firstLine="1418"/>
        <w:jc w:val="thaiDistribute"/>
        <w:rPr>
          <w:rFonts w:ascii="TH SarabunPSK" w:eastAsia="Calibri" w:hAnsi="TH SarabunPSK" w:cs="TH SarabunPSK"/>
          <w:spacing w:val="-2"/>
          <w:sz w:val="32"/>
          <w:szCs w:val="32"/>
        </w:rPr>
      </w:pPr>
      <w:r w:rsidRPr="00A46027">
        <w:rPr>
          <w:rFonts w:ascii="TH SarabunPSK" w:eastAsia="Calibri" w:hAnsi="TH SarabunPSK" w:cs="TH SarabunPSK"/>
          <w:spacing w:val="-2"/>
          <w:sz w:val="32"/>
          <w:szCs w:val="32"/>
          <w:cs/>
        </w:rPr>
        <w:t>จึงเรียนมาเพื่อโปรดพิจารณา</w:t>
      </w:r>
      <w:r w:rsidR="008A5CEA" w:rsidRPr="00A46027">
        <w:rPr>
          <w:rFonts w:ascii="TH SarabunPSK" w:eastAsia="Calibri" w:hAnsi="TH SarabunPSK" w:cs="TH SarabunPSK"/>
          <w:spacing w:val="-2"/>
          <w:sz w:val="32"/>
          <w:szCs w:val="32"/>
          <w:cs/>
        </w:rPr>
        <w:t>อนุมัติ</w:t>
      </w:r>
      <w:r w:rsidR="008A5CEA" w:rsidRPr="00A46027">
        <w:rPr>
          <w:rFonts w:ascii="TH SarabunPSK" w:hAnsi="TH SarabunPSK" w:cs="TH SarabunPSK"/>
          <w:spacing w:val="-2"/>
          <w:sz w:val="32"/>
          <w:szCs w:val="32"/>
          <w:cs/>
        </w:rPr>
        <w:t xml:space="preserve">ทั้งนี้ เป็นอำนาจ ของเลขานุการกรม ตามคำสั่ง สผ. </w:t>
      </w:r>
      <w:r w:rsidR="008A5CEA" w:rsidRPr="00A46027">
        <w:rPr>
          <w:rFonts w:ascii="TH SarabunPSK" w:eastAsia="Calibri" w:hAnsi="TH SarabunPSK" w:cs="TH SarabunPSK"/>
          <w:spacing w:val="-2"/>
          <w:sz w:val="32"/>
          <w:szCs w:val="32"/>
          <w:cs/>
        </w:rPr>
        <w:t>ที่</w:t>
      </w:r>
      <w:r w:rsidR="00E91F8B" w:rsidRPr="00A46027">
        <w:rPr>
          <w:rFonts w:ascii="TH SarabunPSK" w:eastAsia="Calibri" w:hAnsi="TH SarabunPSK" w:cs="TH SarabunPSK"/>
          <w:spacing w:val="-2"/>
          <w:sz w:val="32"/>
          <w:szCs w:val="32"/>
          <w:cs/>
        </w:rPr>
        <w:t xml:space="preserve"> </w:t>
      </w:r>
      <w:r w:rsidR="008A5CEA" w:rsidRPr="00A46027">
        <w:rPr>
          <w:rFonts w:ascii="TH SarabunPSK" w:eastAsia="Calibri" w:hAnsi="TH SarabunPSK" w:cs="TH SarabunPSK"/>
          <w:spacing w:val="-2"/>
          <w:sz w:val="32"/>
          <w:szCs w:val="32"/>
          <w:cs/>
        </w:rPr>
        <w:t>/</w:t>
      </w:r>
      <w:r w:rsidR="00BE2C24" w:rsidRPr="00A46027">
        <w:rPr>
          <w:rFonts w:ascii="TH SarabunPSK" w:eastAsia="Calibri" w:hAnsi="TH SarabunPSK" w:cs="TH SarabunPSK"/>
          <w:spacing w:val="-2"/>
          <w:sz w:val="32"/>
          <w:szCs w:val="32"/>
        </w:rPr>
        <w:t>{budgetYear}</w:t>
      </w:r>
      <w:r w:rsidR="007207B4" w:rsidRPr="00A46027">
        <w:rPr>
          <w:rFonts w:ascii="TH SarabunPSK" w:eastAsia="Calibri" w:hAnsi="TH SarabunPSK" w:cs="TH SarabunPSK"/>
          <w:spacing w:val="-2"/>
          <w:sz w:val="32"/>
          <w:szCs w:val="32"/>
        </w:rPr>
        <w:t xml:space="preserve"> </w:t>
      </w:r>
      <w:r w:rsidR="008A5CEA" w:rsidRPr="00A46027">
        <w:rPr>
          <w:rFonts w:ascii="TH SarabunPSK" w:eastAsia="Calibri" w:hAnsi="TH SarabunPSK" w:cs="TH SarabunPSK"/>
          <w:spacing w:val="-2"/>
          <w:sz w:val="32"/>
          <w:szCs w:val="32"/>
          <w:cs/>
        </w:rPr>
        <w:t>สั่งวันที่  ข้อที่</w:t>
      </w:r>
      <w:r w:rsidR="008A5CEA" w:rsidRPr="00A46027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FCA86DF" w14:textId="77777777" w:rsidR="00415350" w:rsidRPr="00A46027" w:rsidRDefault="00415350" w:rsidP="00B64FEC">
      <w:pPr>
        <w:tabs>
          <w:tab w:val="left" w:pos="1260"/>
        </w:tabs>
        <w:ind w:right="-624"/>
        <w:rPr>
          <w:rFonts w:ascii="TH SarabunPSK" w:hAnsi="TH SarabunPSK" w:cs="TH SarabunPSK"/>
        </w:rPr>
      </w:pPr>
    </w:p>
    <w:p w14:paraId="50C2284E" w14:textId="7890F5D8" w:rsidR="00B64FEC" w:rsidRPr="00A46027" w:rsidRDefault="00415350" w:rsidP="00B332DF">
      <w:pPr>
        <w:tabs>
          <w:tab w:val="left" w:pos="4820"/>
        </w:tabs>
        <w:ind w:right="-624"/>
        <w:rPr>
          <w:rFonts w:ascii="TH SarabunPSK" w:hAnsi="TH SarabunPSK" w:cs="TH SarabunPSK"/>
          <w:sz w:val="32"/>
          <w:szCs w:val="32"/>
        </w:rPr>
      </w:pPr>
      <w:r w:rsidRPr="00A46027">
        <w:rPr>
          <w:rFonts w:ascii="TH SarabunPSK" w:hAnsi="TH SarabunPSK" w:cs="TH SarabunPSK"/>
          <w:sz w:val="32"/>
          <w:szCs w:val="32"/>
          <w:cs/>
        </w:rPr>
        <w:tab/>
      </w:r>
      <w:r w:rsidR="00B64FEC" w:rsidRPr="00A46027">
        <w:rPr>
          <w:rFonts w:ascii="TH SarabunPSK" w:hAnsi="TH SarabunPSK" w:cs="TH SarabunPSK"/>
          <w:sz w:val="32"/>
          <w:szCs w:val="32"/>
          <w:cs/>
        </w:rPr>
        <w:t>(</w:t>
      </w:r>
      <w:r w:rsidR="00AC1D83" w:rsidRPr="00A46027">
        <w:rPr>
          <w:rFonts w:ascii="TH SarabunPSK" w:hAnsi="TH SarabunPSK" w:cs="TH SarabunPSK"/>
          <w:sz w:val="32"/>
          <w:szCs w:val="32"/>
        </w:rPr>
        <w:t>{</w:t>
      </w:r>
      <w:r w:rsidR="00AC1D83" w:rsidRPr="00A46027">
        <w:rPr>
          <w:rFonts w:ascii="TH SarabunPSK" w:hAnsi="TH SarabunPSK" w:cs="TH SarabunPSK"/>
          <w:color w:val="000000" w:themeColor="text1"/>
          <w:sz w:val="32"/>
          <w:szCs w:val="32"/>
        </w:rPr>
        <w:t>applicant</w:t>
      </w:r>
      <w:r w:rsidR="00AC1D83" w:rsidRPr="00A46027">
        <w:rPr>
          <w:rFonts w:ascii="TH SarabunPSK" w:hAnsi="TH SarabunPSK" w:cs="TH SarabunPSK"/>
          <w:sz w:val="32"/>
          <w:szCs w:val="32"/>
        </w:rPr>
        <w:t>}</w:t>
      </w:r>
      <w:r w:rsidR="00B64FEC" w:rsidRPr="00A46027">
        <w:rPr>
          <w:rFonts w:ascii="TH SarabunPSK" w:hAnsi="TH SarabunPSK" w:cs="TH SarabunPSK"/>
          <w:sz w:val="32"/>
          <w:szCs w:val="32"/>
          <w:cs/>
        </w:rPr>
        <w:t>)</w:t>
      </w:r>
    </w:p>
    <w:p w14:paraId="439112B3" w14:textId="759CC97A" w:rsidR="00B64FEC" w:rsidRPr="00A46027" w:rsidRDefault="00B332DF" w:rsidP="00B332DF">
      <w:pPr>
        <w:tabs>
          <w:tab w:val="left" w:pos="4536"/>
        </w:tabs>
        <w:ind w:right="-624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A46027">
        <w:rPr>
          <w:rFonts w:ascii="TH SarabunPSK" w:hAnsi="TH SarabunPSK" w:cs="TH SarabunPSK"/>
          <w:sz w:val="32"/>
          <w:szCs w:val="32"/>
        </w:rPr>
        <w:tab/>
      </w:r>
      <w:r w:rsidR="00AC1D83" w:rsidRPr="00A46027">
        <w:rPr>
          <w:rFonts w:ascii="TH SarabunPSK" w:hAnsi="TH SarabunPSK" w:cs="TH SarabunPSK"/>
          <w:sz w:val="32"/>
          <w:szCs w:val="32"/>
        </w:rPr>
        <w:t>{</w:t>
      </w:r>
      <w:r w:rsidR="00AC1D83" w:rsidRPr="00A46027">
        <w:rPr>
          <w:rFonts w:ascii="TH SarabunPSK" w:hAnsi="TH SarabunPSK" w:cs="TH SarabunPSK"/>
          <w:color w:val="000000" w:themeColor="text1"/>
          <w:sz w:val="32"/>
          <w:szCs w:val="32"/>
        </w:rPr>
        <w:t>applicantPosition</w:t>
      </w:r>
      <w:r w:rsidR="00AC1D83" w:rsidRPr="00A46027">
        <w:rPr>
          <w:rFonts w:ascii="TH SarabunPSK" w:hAnsi="TH SarabunPSK" w:cs="TH SarabunPSK"/>
          <w:sz w:val="32"/>
          <w:szCs w:val="32"/>
        </w:rPr>
        <w:t>}</w:t>
      </w:r>
    </w:p>
    <w:p w14:paraId="5D11A100" w14:textId="77777777" w:rsidR="00A63DD9" w:rsidRPr="00A46027" w:rsidRDefault="00A63DD9">
      <w:pPr>
        <w:rPr>
          <w:rFonts w:ascii="TH SarabunPSK" w:hAnsi="TH SarabunPSK" w:cs="TH SarabunPSK"/>
        </w:rPr>
      </w:pPr>
      <w:r w:rsidRPr="00A46027">
        <w:rPr>
          <w:rFonts w:ascii="TH SarabunPSK" w:hAnsi="TH SarabunPSK" w:cs="TH SarabunPSK"/>
        </w:rPr>
        <w:br w:type="page"/>
      </w:r>
    </w:p>
    <w:tbl>
      <w:tblPr>
        <w:tblStyle w:val="TableGrid"/>
        <w:tblW w:w="10280" w:type="dxa"/>
        <w:tblInd w:w="-459" w:type="dxa"/>
        <w:tblLook w:val="04A0" w:firstRow="1" w:lastRow="0" w:firstColumn="1" w:lastColumn="0" w:noHBand="0" w:noVBand="1"/>
      </w:tblPr>
      <w:tblGrid>
        <w:gridCol w:w="4565"/>
        <w:gridCol w:w="2476"/>
        <w:gridCol w:w="3239"/>
      </w:tblGrid>
      <w:tr w:rsidR="00E61EA2" w:rsidRPr="00A46027" w14:paraId="375247CA" w14:textId="77777777" w:rsidTr="00F94DD5">
        <w:trPr>
          <w:trHeight w:val="2475"/>
        </w:trPr>
        <w:tc>
          <w:tcPr>
            <w:tcW w:w="4565" w:type="dxa"/>
          </w:tcPr>
          <w:p w14:paraId="085A5438" w14:textId="77777777" w:rsidR="00E37D1D" w:rsidRPr="00A46027" w:rsidRDefault="00A63DD9" w:rsidP="00E37D1D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A4602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br w:type="page"/>
            </w:r>
            <w:r w:rsidR="00E37D1D"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เรียน เลขาธิการ สผ.</w:t>
            </w:r>
          </w:p>
          <w:p w14:paraId="0C5DAC4F" w14:textId="77777777" w:rsidR="00E37D1D" w:rsidRPr="00A46027" w:rsidRDefault="00E37D1D" w:rsidP="00E37D1D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โปรดพิจารณา</w:t>
            </w: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ab/>
            </w:r>
          </w:p>
          <w:p w14:paraId="00A7FC83" w14:textId="45E672E2" w:rsidR="00E37D1D" w:rsidRPr="00A46027" w:rsidRDefault="00E37D1D" w:rsidP="00E37D1D">
            <w:pPr>
              <w:rPr>
                <w:rFonts w:ascii="TH SarabunPSK" w:hAnsi="TH SarabunPSK" w:cs="TH SarabunPSK"/>
                <w:color w:val="000000" w:themeColor="text1"/>
                <w:spacing w:val="-4"/>
                <w:sz w:val="24"/>
                <w:szCs w:val="24"/>
              </w:rPr>
            </w:pP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1.</w:t>
            </w:r>
            <w:r w:rsidRPr="00A46027">
              <w:rPr>
                <w:rFonts w:ascii="TH SarabunPSK" w:hAnsi="TH SarabunPSK" w:cs="TH SarabunPSK"/>
                <w:color w:val="000000" w:themeColor="text1"/>
                <w:spacing w:val="-4"/>
                <w:sz w:val="24"/>
                <w:szCs w:val="24"/>
                <w:cs/>
              </w:rPr>
              <w:t>อนุมัติเจ้าหน้าที่เดินทาง จังหวัด</w:t>
            </w:r>
            <w:r w:rsidR="00CD33A7" w:rsidRPr="00A46027">
              <w:rPr>
                <w:rFonts w:ascii="TH SarabunPSK" w:hAnsi="TH SarabunPSK" w:cs="TH SarabunPSK"/>
                <w:color w:val="000000" w:themeColor="text1"/>
                <w:spacing w:val="-4"/>
                <w:sz w:val="24"/>
                <w:szCs w:val="24"/>
              </w:rPr>
              <w:t>{location}</w:t>
            </w:r>
            <w:r w:rsidRPr="00A46027">
              <w:rPr>
                <w:rFonts w:ascii="TH SarabunPSK" w:hAnsi="TH SarabunPSK" w:cs="TH SarabunPSK"/>
                <w:color w:val="000000" w:themeColor="text1"/>
                <w:spacing w:val="-4"/>
                <w:sz w:val="24"/>
                <w:szCs w:val="24"/>
                <w:cs/>
              </w:rPr>
              <w:t xml:space="preserve"> วันที่ </w:t>
            </w:r>
            <w:r w:rsidR="00CD33A7" w:rsidRPr="00A46027">
              <w:rPr>
                <w:rFonts w:ascii="TH SarabunPSK" w:hAnsi="TH SarabunPSK" w:cs="TH SarabunPSK"/>
                <w:color w:val="000000" w:themeColor="text1"/>
                <w:spacing w:val="-4"/>
                <w:sz w:val="24"/>
                <w:szCs w:val="24"/>
              </w:rPr>
              <w:t>{dateRange}</w:t>
            </w:r>
          </w:p>
          <w:p w14:paraId="478EEEB4" w14:textId="180A2083" w:rsidR="00E37D1D" w:rsidRPr="00A46027" w:rsidRDefault="00E37D1D" w:rsidP="00E37D1D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2.อนุมัติค่าใช้จ่ายในการเดินทางไปปฏิบัติการ จำนวน </w:t>
            </w:r>
            <w:r w:rsidR="0018042C"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{travelCost}</w:t>
            </w: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บาท </w:t>
            </w:r>
          </w:p>
          <w:p w14:paraId="51684350" w14:textId="77777777" w:rsidR="00E37D1D" w:rsidRPr="00A46027" w:rsidRDefault="00E37D1D" w:rsidP="00E37D1D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3.ให้ กคพ. ตัดค่าใช้จ่ายจาก งบดำเนินงาน สลก.</w:t>
            </w:r>
          </w:p>
          <w:p w14:paraId="27EB23CA" w14:textId="2C32036F" w:rsidR="00E37D1D" w:rsidRPr="00A46027" w:rsidRDefault="00131CE0" w:rsidP="00E37D1D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ต้</w:t>
            </w: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นทุน</w:t>
            </w:r>
            <w:r w:rsidR="0018042C"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{subActivity}</w:t>
            </w:r>
            <w:r w:rsidR="00E37D1D"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</w:t>
            </w:r>
            <w:r w:rsidR="00E37D1D"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 xml:space="preserve">: </w:t>
            </w:r>
          </w:p>
          <w:p w14:paraId="02C8BA0E" w14:textId="70EB92E8" w:rsidR="00E61EA2" w:rsidRPr="00A46027" w:rsidRDefault="00E37D1D" w:rsidP="00E37D1D">
            <w:pPr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A46027">
              <w:rPr>
                <w:rFonts w:ascii="TH SarabunPSK" w:hAnsi="TH SarabunPSK" w:cs="TH SarabunPSK"/>
                <w:color w:val="000000" w:themeColor="text1"/>
                <w:spacing w:val="-4"/>
                <w:sz w:val="24"/>
                <w:szCs w:val="24"/>
              </w:rPr>
              <w:t xml:space="preserve">4. </w:t>
            </w: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อนุมัติยืมเงิน </w:t>
            </w:r>
            <w:r w:rsidR="00131CE0"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{borrowBudget}</w:t>
            </w: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บาท (</w:t>
            </w:r>
            <w:r w:rsidR="00131CE0"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{borrowBudgetText}</w:t>
            </w:r>
            <w:r w:rsidRPr="00A46027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) และโปรดลงนามในสัญญายืมเงินตามที่แนบ</w:t>
            </w:r>
          </w:p>
        </w:tc>
        <w:tc>
          <w:tcPr>
            <w:tcW w:w="2476" w:type="dxa"/>
          </w:tcPr>
          <w:p w14:paraId="69964B01" w14:textId="77777777" w:rsidR="00E61EA2" w:rsidRPr="00A46027" w:rsidRDefault="00E61EA2" w:rsidP="00367D64">
            <w:pPr>
              <w:tabs>
                <w:tab w:val="left" w:pos="1494"/>
              </w:tabs>
              <w:jc w:val="center"/>
              <w:rPr>
                <w:rFonts w:ascii="TH SarabunPSK" w:hAnsi="TH SarabunPSK" w:cs="TH SarabunPSK"/>
                <w:color w:val="000000" w:themeColor="text1"/>
              </w:rPr>
            </w:pPr>
            <w:r w:rsidRPr="00A46027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อนุมัติ</w:t>
            </w:r>
          </w:p>
        </w:tc>
        <w:tc>
          <w:tcPr>
            <w:tcW w:w="3239" w:type="dxa"/>
          </w:tcPr>
          <w:p w14:paraId="45C84DBE" w14:textId="77777777" w:rsidR="00E61EA2" w:rsidRPr="00A46027" w:rsidRDefault="00E61EA2" w:rsidP="00367D6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</w:pPr>
            <w:r w:rsidRPr="00A46027">
              <w:rPr>
                <w:rFonts w:ascii="TH SarabunPSK" w:hAnsi="TH SarabunPSK" w:cs="TH SarabunPSK"/>
                <w:b/>
                <w:bCs/>
                <w:color w:val="000000" w:themeColor="text1"/>
                <w:sz w:val="24"/>
                <w:szCs w:val="24"/>
                <w:cs/>
              </w:rPr>
              <w:t>กคพ.บันทึก</w:t>
            </w:r>
          </w:p>
          <w:p w14:paraId="305B3D7A" w14:textId="77777777" w:rsidR="00E61EA2" w:rsidRPr="00A46027" w:rsidRDefault="00E61EA2" w:rsidP="00E61EA2">
            <w:pPr>
              <w:tabs>
                <w:tab w:val="left" w:pos="1494"/>
              </w:tabs>
              <w:jc w:val="center"/>
              <w:rPr>
                <w:rFonts w:ascii="TH SarabunPSK" w:hAnsi="TH SarabunPSK" w:cs="TH SarabunPSK"/>
                <w:color w:val="000000" w:themeColor="text1"/>
              </w:rPr>
            </w:pPr>
          </w:p>
        </w:tc>
      </w:tr>
    </w:tbl>
    <w:p w14:paraId="6A98DB62" w14:textId="77777777" w:rsidR="00DB5049" w:rsidRPr="00A46027" w:rsidRDefault="00DB5049" w:rsidP="00DB5049">
      <w:pPr>
        <w:rPr>
          <w:rFonts w:ascii="TH SarabunPSK" w:hAnsi="TH SarabunPSK" w:cs="TH SarabunPSK"/>
          <w:sz w:val="32"/>
          <w:szCs w:val="32"/>
        </w:rPr>
      </w:pPr>
    </w:p>
    <w:p w14:paraId="052537FD" w14:textId="77777777" w:rsidR="00DB5049" w:rsidRPr="00A46027" w:rsidRDefault="003645AA" w:rsidP="00DB5049">
      <w:pPr>
        <w:rPr>
          <w:rFonts w:ascii="TH SarabunPSK" w:hAnsi="TH SarabunPSK" w:cs="TH SarabunPSK"/>
          <w:sz w:val="32"/>
          <w:szCs w:val="32"/>
        </w:rPr>
      </w:pPr>
      <w:r w:rsidRPr="00A46027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9AA80B" wp14:editId="192D6D03">
                <wp:simplePos x="0" y="0"/>
                <wp:positionH relativeFrom="column">
                  <wp:posOffset>-674442</wp:posOffset>
                </wp:positionH>
                <wp:positionV relativeFrom="paragraph">
                  <wp:posOffset>122555</wp:posOffset>
                </wp:positionV>
                <wp:extent cx="7203440" cy="647700"/>
                <wp:effectExtent l="0" t="0" r="0" b="0"/>
                <wp:wrapNone/>
                <wp:docPr id="2" name="กลุ่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3440" cy="647700"/>
                          <a:chOff x="651" y="4708"/>
                          <a:chExt cx="12106" cy="1127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36" y="4708"/>
                            <a:ext cx="10921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915857" w14:textId="77777777" w:rsidR="00E24A56" w:rsidRDefault="00E24A56" w:rsidP="003645AA">
                              <w:pPr>
                                <w:tabs>
                                  <w:tab w:val="left" w:pos="0"/>
                                  <w:tab w:val="left" w:pos="567"/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วิสัยทัศน์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 xml:space="preserve">สร้างสมดุลทรัพยากรธรรมชาติและสิ่งแวดล้อมอย่างยั่งยืน ในปี </w:t>
                              </w:r>
                              <w:r w:rsidRPr="009C5857">
                                <w:rPr>
                                  <w:rFonts w:ascii="TH SarabunIT๙" w:hAnsi="TH SarabunIT๙" w:cs="TH SarabunIT๙"/>
                                  <w:cs/>
                                </w:rPr>
                                <w:t>25</w:t>
                              </w:r>
                              <w:r w:rsidR="00513FF1">
                                <w:rPr>
                                  <w:rFonts w:ascii="TH SarabunIT๙" w:hAnsi="TH SarabunIT๙" w:cs="TH SarabunIT๙" w:hint="cs"/>
                                  <w:cs/>
                                </w:rPr>
                                <w:t>80</w:t>
                              </w:r>
                            </w:p>
                            <w:p w14:paraId="1CF6A580" w14:textId="77777777" w:rsidR="00E24A56" w:rsidRPr="005F7FF7" w:rsidRDefault="00E24A56" w:rsidP="003645AA">
                              <w:pPr>
                                <w:tabs>
                                  <w:tab w:val="left" w:pos="851"/>
                                </w:tabs>
                                <w:jc w:val="thaiDistribute"/>
                                <w:rPr>
                                  <w:rFonts w:ascii="TH SarabunPSK" w:hAnsi="TH SarabunPSK" w:cs="TH SarabunPSK"/>
                                  <w:cs/>
                                </w:rPr>
                              </w:pPr>
                              <w:r w:rsidRPr="005F7FF7">
                                <w:rPr>
                                  <w:rFonts w:ascii="TH SarabunPSK" w:hAnsi="TH SarabunPSK" w:cs="TH SarabunPSK" w:hint="cs"/>
                                  <w:b/>
                                  <w:bCs/>
                                  <w:cs/>
                                </w:rPr>
                                <w:t xml:space="preserve">วัฒนธรรม </w:t>
                              </w:r>
                              <w:r w:rsidRPr="005F7FF7">
                                <w:rPr>
                                  <w:rFonts w:ascii="TH SarabunPSK" w:hAnsi="TH SarabunPSK" w:cs="TH SarabunPSK"/>
                                  <w:b/>
                                  <w:bCs/>
                                </w:rPr>
                                <w:t>:</w:t>
                              </w:r>
                              <w:r>
                                <w:rPr>
                                  <w:rFonts w:ascii="TH SarabunPSK" w:hAnsi="TH SarabunPSK" w:cs="TH SarabunPSK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PSK" w:hAnsi="TH SarabunPSK" w:cs="TH SarabunPSK" w:hint="cs"/>
                                  <w:cs/>
                                </w:rPr>
                                <w:t>มองผลประโยชน์ชาติ มุ่งสร้างเครือข่าย แม่นในหลักการ มั่นในคุณธรรม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4708"/>
                            <a:ext cx="1185" cy="11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E491C" w14:textId="77777777" w:rsidR="00E24A56" w:rsidRDefault="00E24A56" w:rsidP="003645AA">
                              <w:r>
                                <w:rPr>
                                  <w:rFonts w:cs="Cordia New"/>
                                  <w:noProof/>
                                </w:rPr>
                                <w:drawing>
                                  <wp:inline distT="0" distB="0" distL="0" distR="0" wp14:anchorId="6570D727" wp14:editId="34FAED74">
                                    <wp:extent cx="523875" cy="533400"/>
                                    <wp:effectExtent l="0" t="0" r="9525" b="0"/>
                                    <wp:docPr id="5" name="รูปภาพ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3875" cy="533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9AA80B" id="กลุ่ม 2" o:spid="_x0000_s1026" style="position:absolute;margin-left:-53.1pt;margin-top:9.65pt;width:567.2pt;height:51pt;z-index:251659264" coordorigin="651,4708" coordsize="12106,1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36;top:4708;width:10921;height:1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" stroked="f" strokecolor="white">
                  <v:textbox>
                    <w:txbxContent>
                      <w:p w14:paraId="02915857" w14:textId="77777777" w:rsidR="00E24A56" w:rsidRDefault="00E24A56" w:rsidP="003645AA">
                        <w:pPr>
                          <w:tabs>
                            <w:tab w:val="left" w:pos="0"/>
                            <w:tab w:val="left" w:pos="567"/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วิสัยทัศน์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 xml:space="preserve">สร้างสมดุลทรัพยากรธรรมชาติและสิ่งแวดล้อมอย่างยั่งยืน ในปี </w:t>
                        </w:r>
                        <w:r w:rsidRPr="009C5857">
                          <w:rPr>
                            <w:rFonts w:ascii="TH SarabunIT๙" w:hAnsi="TH SarabunIT๙" w:cs="TH SarabunIT๙"/>
                            <w:cs/>
                          </w:rPr>
                          <w:t>25</w:t>
                        </w:r>
                        <w:r w:rsidR="00513FF1">
                          <w:rPr>
                            <w:rFonts w:ascii="TH SarabunIT๙" w:hAnsi="TH SarabunIT๙" w:cs="TH SarabunIT๙" w:hint="cs"/>
                            <w:cs/>
                          </w:rPr>
                          <w:t>80</w:t>
                        </w:r>
                      </w:p>
                      <w:p w14:paraId="1CF6A580" w14:textId="77777777" w:rsidR="00E24A56" w:rsidRPr="005F7FF7" w:rsidRDefault="00E24A56" w:rsidP="003645AA">
                        <w:pPr>
                          <w:tabs>
                            <w:tab w:val="left" w:pos="851"/>
                          </w:tabs>
                          <w:jc w:val="thaiDistribute"/>
                          <w:rPr>
                            <w:rFonts w:ascii="TH SarabunPSK" w:hAnsi="TH SarabunPSK" w:cs="TH SarabunPSK"/>
                            <w:cs/>
                          </w:rPr>
                        </w:pPr>
                        <w:r w:rsidRPr="005F7FF7">
                          <w:rPr>
                            <w:rFonts w:ascii="TH SarabunPSK" w:hAnsi="TH SarabunPSK" w:cs="TH SarabunPSK" w:hint="cs"/>
                            <w:b/>
                            <w:bCs/>
                            <w:cs/>
                          </w:rPr>
                          <w:t xml:space="preserve">วัฒนธรรม </w:t>
                        </w:r>
                        <w:r w:rsidRPr="005F7FF7">
                          <w:rPr>
                            <w:rFonts w:ascii="TH SarabunPSK" w:hAnsi="TH SarabunPSK" w:cs="TH SarabunPSK"/>
                            <w:b/>
                            <w:bCs/>
                          </w:rPr>
                          <w:t>:</w:t>
                        </w:r>
                        <w:r>
                          <w:rPr>
                            <w:rFonts w:ascii="TH SarabunPSK" w:hAnsi="TH SarabunPSK" w:cs="TH SarabunPSK"/>
                          </w:rPr>
                          <w:t xml:space="preserve"> </w:t>
                        </w:r>
                        <w:r>
                          <w:rPr>
                            <w:rFonts w:ascii="TH SarabunPSK" w:hAnsi="TH SarabunPSK" w:cs="TH SarabunPSK" w:hint="cs"/>
                            <w:cs/>
                          </w:rPr>
                          <w:t>มองผลประโยชน์ชาติ มุ่งสร้างเครือข่าย แม่นในหลักการ มั่นในคุณธรรม</w:t>
                        </w:r>
                      </w:p>
                    </w:txbxContent>
                  </v:textbox>
                </v:shape>
                <v:shape id="Text Box 4" o:spid="_x0000_s1028" type="#_x0000_t202" style="position:absolute;left:651;top:4708;width:1185;height:1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" stroked="f">
                  <v:textbox>
                    <w:txbxContent>
                      <w:p w14:paraId="21AE491C" w14:textId="77777777" w:rsidR="00E24A56" w:rsidRDefault="00E24A56" w:rsidP="003645AA">
                        <w:r>
                          <w:rPr>
                            <w:rFonts w:cs="Cordia New"/>
                            <w:noProof/>
                          </w:rPr>
                          <w:drawing>
                            <wp:inline distT="0" distB="0" distL="0" distR="0" wp14:anchorId="6570D727" wp14:editId="34FAED74">
                              <wp:extent cx="523875" cy="533400"/>
                              <wp:effectExtent l="0" t="0" r="9525" b="0"/>
                              <wp:docPr id="5" name="รูปภาพ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3875" cy="53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E1A246" w14:textId="77777777" w:rsidR="00DB5049" w:rsidRPr="00A46027" w:rsidRDefault="00DB5049" w:rsidP="00E61EA2">
      <w:pPr>
        <w:tabs>
          <w:tab w:val="left" w:pos="1494"/>
        </w:tabs>
        <w:rPr>
          <w:rFonts w:ascii="TH SarabunPSK" w:hAnsi="TH SarabunPSK" w:cs="TH SarabunPSK"/>
          <w:cs/>
        </w:rPr>
      </w:pPr>
    </w:p>
    <w:sectPr w:rsidR="00DB5049" w:rsidRPr="00A46027" w:rsidSect="00E91F8B">
      <w:pgSz w:w="11906" w:h="16838"/>
      <w:pgMar w:top="1418" w:right="1133" w:bottom="568" w:left="14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F0321" w14:textId="77777777" w:rsidR="004E17A7" w:rsidRDefault="004E17A7">
      <w:r>
        <w:separator/>
      </w:r>
    </w:p>
  </w:endnote>
  <w:endnote w:type="continuationSeparator" w:id="0">
    <w:p w14:paraId="28CC6F57" w14:textId="77777777" w:rsidR="004E17A7" w:rsidRDefault="004E1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15277" w14:textId="77777777" w:rsidR="004E17A7" w:rsidRDefault="004E17A7">
      <w:r>
        <w:separator/>
      </w:r>
    </w:p>
  </w:footnote>
  <w:footnote w:type="continuationSeparator" w:id="0">
    <w:p w14:paraId="7AE28FEA" w14:textId="77777777" w:rsidR="004E17A7" w:rsidRDefault="004E1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8CA"/>
    <w:multiLevelType w:val="hybridMultilevel"/>
    <w:tmpl w:val="A6C8B6F0"/>
    <w:lvl w:ilvl="0" w:tplc="C7DE2B44">
      <w:start w:val="1"/>
      <w:numFmt w:val="decimal"/>
      <w:lvlText w:val="%1)"/>
      <w:lvlJc w:val="left"/>
      <w:pPr>
        <w:ind w:left="1800" w:hanging="360"/>
      </w:pPr>
      <w:rPr>
        <w:rFonts w:ascii="TH SarabunIT๙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AF33B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2" w15:restartNumberingAfterBreak="0">
    <w:nsid w:val="11E82AF3"/>
    <w:multiLevelType w:val="hybridMultilevel"/>
    <w:tmpl w:val="023C1D3A"/>
    <w:lvl w:ilvl="0" w:tplc="87B82D1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13322BBD"/>
    <w:multiLevelType w:val="hybridMultilevel"/>
    <w:tmpl w:val="832EDE0E"/>
    <w:lvl w:ilvl="0" w:tplc="AF0CF444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4" w15:restartNumberingAfterBreak="0">
    <w:nsid w:val="1C257F8B"/>
    <w:multiLevelType w:val="multilevel"/>
    <w:tmpl w:val="1A48C05C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2198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21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93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429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501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738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6098" w:hanging="1800"/>
      </w:pPr>
      <w:rPr>
        <w:rFonts w:hint="default"/>
        <w:color w:val="auto"/>
      </w:rPr>
    </w:lvl>
  </w:abstractNum>
  <w:abstractNum w:abstractNumId="5" w15:restartNumberingAfterBreak="0">
    <w:nsid w:val="1F0D65C7"/>
    <w:multiLevelType w:val="hybridMultilevel"/>
    <w:tmpl w:val="3DAE8F88"/>
    <w:lvl w:ilvl="0" w:tplc="01D467EE">
      <w:start w:val="1"/>
      <w:numFmt w:val="thaiNumbers"/>
      <w:lvlText w:val="%1."/>
      <w:lvlJc w:val="left"/>
      <w:pPr>
        <w:ind w:left="1789" w:hanging="360"/>
      </w:pPr>
      <w:rPr>
        <w:rFonts w:cs="Cordia New" w:hint="default"/>
        <w:b w:val="0"/>
        <w:bCs w:val="0"/>
        <w:sz w:val="24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2BA63802"/>
    <w:multiLevelType w:val="hybridMultilevel"/>
    <w:tmpl w:val="51D4A42A"/>
    <w:lvl w:ilvl="0" w:tplc="04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38EC078C"/>
    <w:multiLevelType w:val="hybridMultilevel"/>
    <w:tmpl w:val="151C4F58"/>
    <w:lvl w:ilvl="0" w:tplc="9878D59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436650E"/>
    <w:multiLevelType w:val="hybridMultilevel"/>
    <w:tmpl w:val="E92A7386"/>
    <w:lvl w:ilvl="0" w:tplc="7356075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DF83D45"/>
    <w:multiLevelType w:val="hybridMultilevel"/>
    <w:tmpl w:val="94667E02"/>
    <w:lvl w:ilvl="0" w:tplc="12D6FDEA">
      <w:start w:val="1"/>
      <w:numFmt w:val="decimal"/>
      <w:lvlText w:val="%1."/>
      <w:lvlJc w:val="left"/>
      <w:pPr>
        <w:ind w:left="17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3" w:hanging="360"/>
      </w:pPr>
    </w:lvl>
    <w:lvl w:ilvl="2" w:tplc="0409001B" w:tentative="1">
      <w:start w:val="1"/>
      <w:numFmt w:val="lowerRoman"/>
      <w:lvlText w:val="%3."/>
      <w:lvlJc w:val="right"/>
      <w:pPr>
        <w:ind w:left="3233" w:hanging="180"/>
      </w:pPr>
    </w:lvl>
    <w:lvl w:ilvl="3" w:tplc="0409000F" w:tentative="1">
      <w:start w:val="1"/>
      <w:numFmt w:val="decimal"/>
      <w:lvlText w:val="%4."/>
      <w:lvlJc w:val="left"/>
      <w:pPr>
        <w:ind w:left="3953" w:hanging="360"/>
      </w:pPr>
    </w:lvl>
    <w:lvl w:ilvl="4" w:tplc="04090019" w:tentative="1">
      <w:start w:val="1"/>
      <w:numFmt w:val="lowerLetter"/>
      <w:lvlText w:val="%5."/>
      <w:lvlJc w:val="left"/>
      <w:pPr>
        <w:ind w:left="4673" w:hanging="360"/>
      </w:pPr>
    </w:lvl>
    <w:lvl w:ilvl="5" w:tplc="0409001B" w:tentative="1">
      <w:start w:val="1"/>
      <w:numFmt w:val="lowerRoman"/>
      <w:lvlText w:val="%6."/>
      <w:lvlJc w:val="right"/>
      <w:pPr>
        <w:ind w:left="5393" w:hanging="180"/>
      </w:pPr>
    </w:lvl>
    <w:lvl w:ilvl="6" w:tplc="0409000F" w:tentative="1">
      <w:start w:val="1"/>
      <w:numFmt w:val="decimal"/>
      <w:lvlText w:val="%7."/>
      <w:lvlJc w:val="left"/>
      <w:pPr>
        <w:ind w:left="6113" w:hanging="360"/>
      </w:pPr>
    </w:lvl>
    <w:lvl w:ilvl="7" w:tplc="04090019" w:tentative="1">
      <w:start w:val="1"/>
      <w:numFmt w:val="lowerLetter"/>
      <w:lvlText w:val="%8."/>
      <w:lvlJc w:val="left"/>
      <w:pPr>
        <w:ind w:left="6833" w:hanging="360"/>
      </w:pPr>
    </w:lvl>
    <w:lvl w:ilvl="8" w:tplc="0409001B" w:tentative="1">
      <w:start w:val="1"/>
      <w:numFmt w:val="lowerRoman"/>
      <w:lvlText w:val="%9."/>
      <w:lvlJc w:val="right"/>
      <w:pPr>
        <w:ind w:left="7553" w:hanging="180"/>
      </w:pPr>
    </w:lvl>
  </w:abstractNum>
  <w:abstractNum w:abstractNumId="10" w15:restartNumberingAfterBreak="0">
    <w:nsid w:val="5E6A5511"/>
    <w:multiLevelType w:val="hybridMultilevel"/>
    <w:tmpl w:val="6F1CF0A2"/>
    <w:lvl w:ilvl="0" w:tplc="BBB20BA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E5344"/>
    <w:multiLevelType w:val="multilevel"/>
    <w:tmpl w:val="6032E3AA"/>
    <w:styleLink w:val="CurrentList1"/>
    <w:lvl w:ilvl="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61681505"/>
    <w:multiLevelType w:val="hybridMultilevel"/>
    <w:tmpl w:val="6E1CC930"/>
    <w:lvl w:ilvl="0" w:tplc="04090019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3" w15:restartNumberingAfterBreak="0">
    <w:nsid w:val="66ED4E6F"/>
    <w:multiLevelType w:val="hybridMultilevel"/>
    <w:tmpl w:val="F990BD52"/>
    <w:lvl w:ilvl="0" w:tplc="7130A1B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70540AF9"/>
    <w:multiLevelType w:val="hybridMultilevel"/>
    <w:tmpl w:val="5C06B656"/>
    <w:lvl w:ilvl="0" w:tplc="54D6F47A">
      <w:start w:val="1"/>
      <w:numFmt w:val="thaiNumbers"/>
      <w:lvlText w:val="%1."/>
      <w:lvlJc w:val="left"/>
      <w:pPr>
        <w:ind w:left="1800" w:hanging="360"/>
      </w:pPr>
      <w:rPr>
        <w:rFonts w:cs="Cordia New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3"/>
  </w:num>
  <w:num w:numId="5">
    <w:abstractNumId w:val="6"/>
  </w:num>
  <w:num w:numId="6">
    <w:abstractNumId w:val="3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1"/>
  </w:num>
  <w:num w:numId="12">
    <w:abstractNumId w:val="5"/>
  </w:num>
  <w:num w:numId="13">
    <w:abstractNumId w:val="10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F7"/>
    <w:rsid w:val="00001637"/>
    <w:rsid w:val="00002784"/>
    <w:rsid w:val="00002C88"/>
    <w:rsid w:val="000136D0"/>
    <w:rsid w:val="00021CCC"/>
    <w:rsid w:val="000238A5"/>
    <w:rsid w:val="00024A58"/>
    <w:rsid w:val="00035DF5"/>
    <w:rsid w:val="0004489F"/>
    <w:rsid w:val="0004541E"/>
    <w:rsid w:val="000472D7"/>
    <w:rsid w:val="00052180"/>
    <w:rsid w:val="000548E8"/>
    <w:rsid w:val="00057A02"/>
    <w:rsid w:val="00057D0F"/>
    <w:rsid w:val="00074A27"/>
    <w:rsid w:val="000869C2"/>
    <w:rsid w:val="000950B3"/>
    <w:rsid w:val="00097C0C"/>
    <w:rsid w:val="000A2D81"/>
    <w:rsid w:val="000A3A23"/>
    <w:rsid w:val="000A6200"/>
    <w:rsid w:val="000C0788"/>
    <w:rsid w:val="000C4F4C"/>
    <w:rsid w:val="000D35B8"/>
    <w:rsid w:val="000D62D3"/>
    <w:rsid w:val="000E7205"/>
    <w:rsid w:val="000F3CED"/>
    <w:rsid w:val="000F4B32"/>
    <w:rsid w:val="00110426"/>
    <w:rsid w:val="00120438"/>
    <w:rsid w:val="00120935"/>
    <w:rsid w:val="00126CDE"/>
    <w:rsid w:val="001276DB"/>
    <w:rsid w:val="0013068A"/>
    <w:rsid w:val="00131CE0"/>
    <w:rsid w:val="00142D64"/>
    <w:rsid w:val="001431CA"/>
    <w:rsid w:val="0014354A"/>
    <w:rsid w:val="00143869"/>
    <w:rsid w:val="001439D9"/>
    <w:rsid w:val="001446AC"/>
    <w:rsid w:val="001472B3"/>
    <w:rsid w:val="001601B0"/>
    <w:rsid w:val="0016590C"/>
    <w:rsid w:val="001731DE"/>
    <w:rsid w:val="0018042C"/>
    <w:rsid w:val="00190C6B"/>
    <w:rsid w:val="00191BAC"/>
    <w:rsid w:val="00194736"/>
    <w:rsid w:val="001A2CDA"/>
    <w:rsid w:val="001A2EB6"/>
    <w:rsid w:val="001B2B34"/>
    <w:rsid w:val="001B331E"/>
    <w:rsid w:val="001B6263"/>
    <w:rsid w:val="001C0604"/>
    <w:rsid w:val="001C6880"/>
    <w:rsid w:val="001D0307"/>
    <w:rsid w:val="001D2655"/>
    <w:rsid w:val="001D4DA9"/>
    <w:rsid w:val="001D557C"/>
    <w:rsid w:val="001F32EB"/>
    <w:rsid w:val="001F3D5D"/>
    <w:rsid w:val="001F7AC8"/>
    <w:rsid w:val="00202177"/>
    <w:rsid w:val="00204559"/>
    <w:rsid w:val="0020528A"/>
    <w:rsid w:val="002105AD"/>
    <w:rsid w:val="00213AC1"/>
    <w:rsid w:val="00226E94"/>
    <w:rsid w:val="00234C23"/>
    <w:rsid w:val="00252F42"/>
    <w:rsid w:val="0025487B"/>
    <w:rsid w:val="0027305C"/>
    <w:rsid w:val="00275474"/>
    <w:rsid w:val="00281C43"/>
    <w:rsid w:val="00283CCA"/>
    <w:rsid w:val="00290A5C"/>
    <w:rsid w:val="00293D0B"/>
    <w:rsid w:val="002948B0"/>
    <w:rsid w:val="00297E00"/>
    <w:rsid w:val="002A0246"/>
    <w:rsid w:val="002B0F26"/>
    <w:rsid w:val="002B1177"/>
    <w:rsid w:val="002C06D1"/>
    <w:rsid w:val="002D38AE"/>
    <w:rsid w:val="002E2BB1"/>
    <w:rsid w:val="002E3D28"/>
    <w:rsid w:val="002E51BB"/>
    <w:rsid w:val="002F02D3"/>
    <w:rsid w:val="002F5F0A"/>
    <w:rsid w:val="002F7C85"/>
    <w:rsid w:val="003006B1"/>
    <w:rsid w:val="00301606"/>
    <w:rsid w:val="00306F8D"/>
    <w:rsid w:val="00311B06"/>
    <w:rsid w:val="00316189"/>
    <w:rsid w:val="00321FD0"/>
    <w:rsid w:val="00326012"/>
    <w:rsid w:val="00334C7E"/>
    <w:rsid w:val="003452B3"/>
    <w:rsid w:val="0034621E"/>
    <w:rsid w:val="00351AA3"/>
    <w:rsid w:val="003645AA"/>
    <w:rsid w:val="00364D58"/>
    <w:rsid w:val="00365CCD"/>
    <w:rsid w:val="00367D64"/>
    <w:rsid w:val="00370737"/>
    <w:rsid w:val="00376969"/>
    <w:rsid w:val="0037789F"/>
    <w:rsid w:val="00385FD4"/>
    <w:rsid w:val="00387040"/>
    <w:rsid w:val="003906B1"/>
    <w:rsid w:val="003A7568"/>
    <w:rsid w:val="003B7472"/>
    <w:rsid w:val="003C78FA"/>
    <w:rsid w:val="003D13C4"/>
    <w:rsid w:val="003D41B3"/>
    <w:rsid w:val="003E13B1"/>
    <w:rsid w:val="003E468E"/>
    <w:rsid w:val="003E5285"/>
    <w:rsid w:val="003E7E6D"/>
    <w:rsid w:val="003F0316"/>
    <w:rsid w:val="003F0578"/>
    <w:rsid w:val="003F33A6"/>
    <w:rsid w:val="004002E9"/>
    <w:rsid w:val="00411394"/>
    <w:rsid w:val="00415198"/>
    <w:rsid w:val="00415350"/>
    <w:rsid w:val="00416190"/>
    <w:rsid w:val="0042600D"/>
    <w:rsid w:val="00440998"/>
    <w:rsid w:val="00441274"/>
    <w:rsid w:val="00444E86"/>
    <w:rsid w:val="00446298"/>
    <w:rsid w:val="00455A63"/>
    <w:rsid w:val="00460121"/>
    <w:rsid w:val="004629B6"/>
    <w:rsid w:val="00463799"/>
    <w:rsid w:val="00471903"/>
    <w:rsid w:val="00477778"/>
    <w:rsid w:val="00481E35"/>
    <w:rsid w:val="004831B7"/>
    <w:rsid w:val="004875AF"/>
    <w:rsid w:val="00492183"/>
    <w:rsid w:val="004A2E25"/>
    <w:rsid w:val="004B3A0F"/>
    <w:rsid w:val="004C0575"/>
    <w:rsid w:val="004C0A52"/>
    <w:rsid w:val="004D3503"/>
    <w:rsid w:val="004D40C2"/>
    <w:rsid w:val="004D5956"/>
    <w:rsid w:val="004E17A7"/>
    <w:rsid w:val="004E5659"/>
    <w:rsid w:val="005074E8"/>
    <w:rsid w:val="00513FF1"/>
    <w:rsid w:val="00516293"/>
    <w:rsid w:val="00522571"/>
    <w:rsid w:val="00523885"/>
    <w:rsid w:val="005318D9"/>
    <w:rsid w:val="0053219C"/>
    <w:rsid w:val="00533B32"/>
    <w:rsid w:val="0054183B"/>
    <w:rsid w:val="00543FAE"/>
    <w:rsid w:val="00547DC1"/>
    <w:rsid w:val="0055539C"/>
    <w:rsid w:val="005642F2"/>
    <w:rsid w:val="00566CA4"/>
    <w:rsid w:val="0058027C"/>
    <w:rsid w:val="005819FE"/>
    <w:rsid w:val="00596B9D"/>
    <w:rsid w:val="005C5149"/>
    <w:rsid w:val="005D33DF"/>
    <w:rsid w:val="005D3485"/>
    <w:rsid w:val="005E239A"/>
    <w:rsid w:val="005E2680"/>
    <w:rsid w:val="005F2977"/>
    <w:rsid w:val="005F4591"/>
    <w:rsid w:val="005F4BCC"/>
    <w:rsid w:val="005F551C"/>
    <w:rsid w:val="00601987"/>
    <w:rsid w:val="00611A04"/>
    <w:rsid w:val="00636452"/>
    <w:rsid w:val="00636937"/>
    <w:rsid w:val="006449A3"/>
    <w:rsid w:val="00645A44"/>
    <w:rsid w:val="006502EF"/>
    <w:rsid w:val="00662F30"/>
    <w:rsid w:val="0066408D"/>
    <w:rsid w:val="00664C09"/>
    <w:rsid w:val="00673436"/>
    <w:rsid w:val="0067404A"/>
    <w:rsid w:val="006800B1"/>
    <w:rsid w:val="006800DB"/>
    <w:rsid w:val="0069386E"/>
    <w:rsid w:val="0069497F"/>
    <w:rsid w:val="006A3087"/>
    <w:rsid w:val="006A7A2D"/>
    <w:rsid w:val="006B77DD"/>
    <w:rsid w:val="006C00A1"/>
    <w:rsid w:val="006C0E2E"/>
    <w:rsid w:val="006C0E5C"/>
    <w:rsid w:val="006C1707"/>
    <w:rsid w:val="006D230B"/>
    <w:rsid w:val="006D2A7A"/>
    <w:rsid w:val="006E569E"/>
    <w:rsid w:val="006F3E2A"/>
    <w:rsid w:val="00707C39"/>
    <w:rsid w:val="007135FF"/>
    <w:rsid w:val="00715E31"/>
    <w:rsid w:val="007207B4"/>
    <w:rsid w:val="00723C3D"/>
    <w:rsid w:val="0072578B"/>
    <w:rsid w:val="00726848"/>
    <w:rsid w:val="007432C9"/>
    <w:rsid w:val="0074709D"/>
    <w:rsid w:val="0075044A"/>
    <w:rsid w:val="00751F24"/>
    <w:rsid w:val="0075583B"/>
    <w:rsid w:val="00757B97"/>
    <w:rsid w:val="00762F0F"/>
    <w:rsid w:val="00764F10"/>
    <w:rsid w:val="0078467C"/>
    <w:rsid w:val="007861C6"/>
    <w:rsid w:val="00787028"/>
    <w:rsid w:val="007A0EA7"/>
    <w:rsid w:val="007B00B0"/>
    <w:rsid w:val="007B2AA0"/>
    <w:rsid w:val="007B3254"/>
    <w:rsid w:val="007B79C3"/>
    <w:rsid w:val="007C1066"/>
    <w:rsid w:val="007C1391"/>
    <w:rsid w:val="007C18B1"/>
    <w:rsid w:val="007D02D5"/>
    <w:rsid w:val="007D1B2A"/>
    <w:rsid w:val="007D1FB0"/>
    <w:rsid w:val="007D2757"/>
    <w:rsid w:val="007D319E"/>
    <w:rsid w:val="007D5674"/>
    <w:rsid w:val="007F2BFD"/>
    <w:rsid w:val="007F5F51"/>
    <w:rsid w:val="0080601B"/>
    <w:rsid w:val="0081174B"/>
    <w:rsid w:val="00811E91"/>
    <w:rsid w:val="008130BB"/>
    <w:rsid w:val="00814AD4"/>
    <w:rsid w:val="008154C1"/>
    <w:rsid w:val="00817F41"/>
    <w:rsid w:val="00822F2C"/>
    <w:rsid w:val="00823660"/>
    <w:rsid w:val="008242F9"/>
    <w:rsid w:val="0082676E"/>
    <w:rsid w:val="00844FF7"/>
    <w:rsid w:val="00862BED"/>
    <w:rsid w:val="00864086"/>
    <w:rsid w:val="00874513"/>
    <w:rsid w:val="00875852"/>
    <w:rsid w:val="008776A6"/>
    <w:rsid w:val="008870B4"/>
    <w:rsid w:val="00890AB5"/>
    <w:rsid w:val="00893139"/>
    <w:rsid w:val="00896C1D"/>
    <w:rsid w:val="008A10DE"/>
    <w:rsid w:val="008A33AF"/>
    <w:rsid w:val="008A4CDC"/>
    <w:rsid w:val="008A5CEA"/>
    <w:rsid w:val="008D19F3"/>
    <w:rsid w:val="008D79C1"/>
    <w:rsid w:val="008E146F"/>
    <w:rsid w:val="008E5620"/>
    <w:rsid w:val="008E7A1C"/>
    <w:rsid w:val="008F23C0"/>
    <w:rsid w:val="008F2669"/>
    <w:rsid w:val="008F5F57"/>
    <w:rsid w:val="00900434"/>
    <w:rsid w:val="009046FC"/>
    <w:rsid w:val="009062B1"/>
    <w:rsid w:val="00907CC3"/>
    <w:rsid w:val="00911124"/>
    <w:rsid w:val="009123E3"/>
    <w:rsid w:val="00915D5E"/>
    <w:rsid w:val="00927124"/>
    <w:rsid w:val="00931198"/>
    <w:rsid w:val="00932132"/>
    <w:rsid w:val="009332FA"/>
    <w:rsid w:val="009333D2"/>
    <w:rsid w:val="00943A5B"/>
    <w:rsid w:val="00953129"/>
    <w:rsid w:val="009620C8"/>
    <w:rsid w:val="009633F8"/>
    <w:rsid w:val="00971613"/>
    <w:rsid w:val="009817E8"/>
    <w:rsid w:val="00983E73"/>
    <w:rsid w:val="009938AF"/>
    <w:rsid w:val="009938BA"/>
    <w:rsid w:val="00995D7C"/>
    <w:rsid w:val="00996CD0"/>
    <w:rsid w:val="009972EF"/>
    <w:rsid w:val="0099775D"/>
    <w:rsid w:val="009A03E8"/>
    <w:rsid w:val="009A55D1"/>
    <w:rsid w:val="009A677E"/>
    <w:rsid w:val="009A71C9"/>
    <w:rsid w:val="009B3155"/>
    <w:rsid w:val="009C0EA0"/>
    <w:rsid w:val="009C7F05"/>
    <w:rsid w:val="009D5311"/>
    <w:rsid w:val="009E35A4"/>
    <w:rsid w:val="009E5B8F"/>
    <w:rsid w:val="009E62FA"/>
    <w:rsid w:val="009E76D1"/>
    <w:rsid w:val="009F48AD"/>
    <w:rsid w:val="00A20A87"/>
    <w:rsid w:val="00A2177A"/>
    <w:rsid w:val="00A242E2"/>
    <w:rsid w:val="00A37B42"/>
    <w:rsid w:val="00A41B7B"/>
    <w:rsid w:val="00A46027"/>
    <w:rsid w:val="00A47CDD"/>
    <w:rsid w:val="00A50DED"/>
    <w:rsid w:val="00A51455"/>
    <w:rsid w:val="00A63DD9"/>
    <w:rsid w:val="00A70488"/>
    <w:rsid w:val="00A70D3B"/>
    <w:rsid w:val="00A70F36"/>
    <w:rsid w:val="00A81D1C"/>
    <w:rsid w:val="00A8536C"/>
    <w:rsid w:val="00A861BC"/>
    <w:rsid w:val="00A875F8"/>
    <w:rsid w:val="00A9589A"/>
    <w:rsid w:val="00A97ACA"/>
    <w:rsid w:val="00AA3AA6"/>
    <w:rsid w:val="00AB2561"/>
    <w:rsid w:val="00AB5EE2"/>
    <w:rsid w:val="00AC1D83"/>
    <w:rsid w:val="00AE3284"/>
    <w:rsid w:val="00AF5AF4"/>
    <w:rsid w:val="00B01369"/>
    <w:rsid w:val="00B052B8"/>
    <w:rsid w:val="00B0562B"/>
    <w:rsid w:val="00B071F4"/>
    <w:rsid w:val="00B13F1D"/>
    <w:rsid w:val="00B15FE0"/>
    <w:rsid w:val="00B20085"/>
    <w:rsid w:val="00B20297"/>
    <w:rsid w:val="00B2207F"/>
    <w:rsid w:val="00B27AAE"/>
    <w:rsid w:val="00B332DF"/>
    <w:rsid w:val="00B34CB1"/>
    <w:rsid w:val="00B51899"/>
    <w:rsid w:val="00B5359B"/>
    <w:rsid w:val="00B55C92"/>
    <w:rsid w:val="00B6085B"/>
    <w:rsid w:val="00B60F6E"/>
    <w:rsid w:val="00B64FEC"/>
    <w:rsid w:val="00B67793"/>
    <w:rsid w:val="00B714C8"/>
    <w:rsid w:val="00B729D6"/>
    <w:rsid w:val="00B80BA4"/>
    <w:rsid w:val="00B9417F"/>
    <w:rsid w:val="00BA1D1D"/>
    <w:rsid w:val="00BB2327"/>
    <w:rsid w:val="00BB31F2"/>
    <w:rsid w:val="00BB579F"/>
    <w:rsid w:val="00BB73D4"/>
    <w:rsid w:val="00BC2270"/>
    <w:rsid w:val="00BD005B"/>
    <w:rsid w:val="00BD1391"/>
    <w:rsid w:val="00BD79FC"/>
    <w:rsid w:val="00BE0DDF"/>
    <w:rsid w:val="00BE2C24"/>
    <w:rsid w:val="00BE51E6"/>
    <w:rsid w:val="00BF51AC"/>
    <w:rsid w:val="00C006B7"/>
    <w:rsid w:val="00C05792"/>
    <w:rsid w:val="00C17267"/>
    <w:rsid w:val="00C539F1"/>
    <w:rsid w:val="00C56EA3"/>
    <w:rsid w:val="00C70A98"/>
    <w:rsid w:val="00C744C0"/>
    <w:rsid w:val="00C76359"/>
    <w:rsid w:val="00C82136"/>
    <w:rsid w:val="00C84A85"/>
    <w:rsid w:val="00C8742A"/>
    <w:rsid w:val="00CB2745"/>
    <w:rsid w:val="00CC08F3"/>
    <w:rsid w:val="00CD2CF6"/>
    <w:rsid w:val="00CD33A7"/>
    <w:rsid w:val="00CD61EB"/>
    <w:rsid w:val="00CE1CD2"/>
    <w:rsid w:val="00CE789D"/>
    <w:rsid w:val="00CF35EB"/>
    <w:rsid w:val="00CF4564"/>
    <w:rsid w:val="00D029C0"/>
    <w:rsid w:val="00D02E21"/>
    <w:rsid w:val="00D03E8B"/>
    <w:rsid w:val="00D1384E"/>
    <w:rsid w:val="00D17675"/>
    <w:rsid w:val="00D17A50"/>
    <w:rsid w:val="00D209D5"/>
    <w:rsid w:val="00D33F31"/>
    <w:rsid w:val="00D36B68"/>
    <w:rsid w:val="00D4160C"/>
    <w:rsid w:val="00D41A67"/>
    <w:rsid w:val="00D52291"/>
    <w:rsid w:val="00D55FFE"/>
    <w:rsid w:val="00D57975"/>
    <w:rsid w:val="00D7475F"/>
    <w:rsid w:val="00D855BA"/>
    <w:rsid w:val="00D86C62"/>
    <w:rsid w:val="00D877E4"/>
    <w:rsid w:val="00D91F7C"/>
    <w:rsid w:val="00D921C4"/>
    <w:rsid w:val="00D93C97"/>
    <w:rsid w:val="00D9630A"/>
    <w:rsid w:val="00DA0E7C"/>
    <w:rsid w:val="00DA3B35"/>
    <w:rsid w:val="00DB5049"/>
    <w:rsid w:val="00DB7292"/>
    <w:rsid w:val="00DC6494"/>
    <w:rsid w:val="00DC7044"/>
    <w:rsid w:val="00DD46B2"/>
    <w:rsid w:val="00DD6D45"/>
    <w:rsid w:val="00DD75D4"/>
    <w:rsid w:val="00DE5827"/>
    <w:rsid w:val="00DF0099"/>
    <w:rsid w:val="00DF47EB"/>
    <w:rsid w:val="00DF7F0D"/>
    <w:rsid w:val="00E03D95"/>
    <w:rsid w:val="00E04212"/>
    <w:rsid w:val="00E078DB"/>
    <w:rsid w:val="00E10675"/>
    <w:rsid w:val="00E10BE5"/>
    <w:rsid w:val="00E158A6"/>
    <w:rsid w:val="00E15F11"/>
    <w:rsid w:val="00E21257"/>
    <w:rsid w:val="00E24A56"/>
    <w:rsid w:val="00E322D2"/>
    <w:rsid w:val="00E32A5A"/>
    <w:rsid w:val="00E37D1D"/>
    <w:rsid w:val="00E41E67"/>
    <w:rsid w:val="00E42DA7"/>
    <w:rsid w:val="00E42E51"/>
    <w:rsid w:val="00E4348B"/>
    <w:rsid w:val="00E4430B"/>
    <w:rsid w:val="00E50E32"/>
    <w:rsid w:val="00E521F0"/>
    <w:rsid w:val="00E52E11"/>
    <w:rsid w:val="00E545FA"/>
    <w:rsid w:val="00E5549A"/>
    <w:rsid w:val="00E57665"/>
    <w:rsid w:val="00E57747"/>
    <w:rsid w:val="00E61EA2"/>
    <w:rsid w:val="00E65414"/>
    <w:rsid w:val="00E65958"/>
    <w:rsid w:val="00E66630"/>
    <w:rsid w:val="00E67B77"/>
    <w:rsid w:val="00E70D46"/>
    <w:rsid w:val="00E70E57"/>
    <w:rsid w:val="00E838DD"/>
    <w:rsid w:val="00E84101"/>
    <w:rsid w:val="00E84CB8"/>
    <w:rsid w:val="00E91F8B"/>
    <w:rsid w:val="00E94CE8"/>
    <w:rsid w:val="00EA03C7"/>
    <w:rsid w:val="00EA065F"/>
    <w:rsid w:val="00EA0884"/>
    <w:rsid w:val="00EA1CDF"/>
    <w:rsid w:val="00EB5CC3"/>
    <w:rsid w:val="00EC045F"/>
    <w:rsid w:val="00EC0971"/>
    <w:rsid w:val="00EC0C21"/>
    <w:rsid w:val="00EC425D"/>
    <w:rsid w:val="00EC75EC"/>
    <w:rsid w:val="00ED11AA"/>
    <w:rsid w:val="00ED2897"/>
    <w:rsid w:val="00ED4194"/>
    <w:rsid w:val="00EE2950"/>
    <w:rsid w:val="00EE5709"/>
    <w:rsid w:val="00EE7C83"/>
    <w:rsid w:val="00EF6130"/>
    <w:rsid w:val="00EF6378"/>
    <w:rsid w:val="00F03255"/>
    <w:rsid w:val="00F151C7"/>
    <w:rsid w:val="00F21377"/>
    <w:rsid w:val="00F21D18"/>
    <w:rsid w:val="00F239C7"/>
    <w:rsid w:val="00F245C4"/>
    <w:rsid w:val="00F2583A"/>
    <w:rsid w:val="00F36827"/>
    <w:rsid w:val="00F4347F"/>
    <w:rsid w:val="00F45737"/>
    <w:rsid w:val="00F4631E"/>
    <w:rsid w:val="00F5441A"/>
    <w:rsid w:val="00F6075E"/>
    <w:rsid w:val="00F67638"/>
    <w:rsid w:val="00F7016A"/>
    <w:rsid w:val="00F759A9"/>
    <w:rsid w:val="00F80946"/>
    <w:rsid w:val="00F81BA3"/>
    <w:rsid w:val="00F903D7"/>
    <w:rsid w:val="00F94DD5"/>
    <w:rsid w:val="00F96F5A"/>
    <w:rsid w:val="00FA12B6"/>
    <w:rsid w:val="00FA6A1A"/>
    <w:rsid w:val="00FB509C"/>
    <w:rsid w:val="00FD5D11"/>
    <w:rsid w:val="00FE09FB"/>
    <w:rsid w:val="00FE185D"/>
    <w:rsid w:val="00FF6512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1181B"/>
  <w15:docId w15:val="{22695781-5269-43C3-BF26-FF4EBC71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47F"/>
    <w:rPr>
      <w:sz w:val="28"/>
      <w:szCs w:val="28"/>
    </w:rPr>
  </w:style>
  <w:style w:type="paragraph" w:styleId="Heading1">
    <w:name w:val="heading 1"/>
    <w:basedOn w:val="Normal"/>
    <w:next w:val="Normal"/>
    <w:qFormat/>
    <w:rsid w:val="00F4347F"/>
    <w:pPr>
      <w:keepNext/>
      <w:tabs>
        <w:tab w:val="left" w:pos="6237"/>
      </w:tabs>
      <w:outlineLvl w:val="0"/>
    </w:pPr>
    <w:rPr>
      <w:rFonts w:ascii="Angsana New" w:hAnsi="Angsan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sid w:val="00F4347F"/>
    <w:pPr>
      <w:keepNext/>
      <w:tabs>
        <w:tab w:val="left" w:pos="1134"/>
      </w:tabs>
      <w:outlineLvl w:val="1"/>
    </w:pPr>
    <w:rPr>
      <w:rFonts w:ascii="Angsana New" w:hAnsi="Angsana New"/>
      <w:sz w:val="32"/>
      <w:szCs w:val="32"/>
    </w:rPr>
  </w:style>
  <w:style w:type="paragraph" w:styleId="Heading3">
    <w:name w:val="heading 3"/>
    <w:basedOn w:val="Normal"/>
    <w:next w:val="Normal"/>
    <w:qFormat/>
    <w:rsid w:val="00F4347F"/>
    <w:pPr>
      <w:keepNext/>
      <w:jc w:val="right"/>
      <w:outlineLvl w:val="2"/>
    </w:pPr>
    <w:rPr>
      <w:rFonts w:ascii="Angsana New" w:hAnsi="Angsana New"/>
      <w:sz w:val="32"/>
      <w:szCs w:val="32"/>
    </w:rPr>
  </w:style>
  <w:style w:type="paragraph" w:styleId="Heading4">
    <w:name w:val="heading 4"/>
    <w:basedOn w:val="Normal"/>
    <w:next w:val="Normal"/>
    <w:qFormat/>
    <w:rsid w:val="00F4347F"/>
    <w:pPr>
      <w:keepNext/>
      <w:tabs>
        <w:tab w:val="left" w:pos="3402"/>
      </w:tabs>
      <w:outlineLvl w:val="3"/>
    </w:pPr>
    <w:rPr>
      <w:rFonts w:ascii="Angsana New" w:hAnsi="Angsana New"/>
      <w:b/>
      <w:bCs/>
      <w:sz w:val="56"/>
      <w:szCs w:val="56"/>
    </w:rPr>
  </w:style>
  <w:style w:type="paragraph" w:styleId="Heading5">
    <w:name w:val="heading 5"/>
    <w:basedOn w:val="Normal"/>
    <w:next w:val="Normal"/>
    <w:qFormat/>
    <w:rsid w:val="00F4347F"/>
    <w:pPr>
      <w:keepNext/>
      <w:tabs>
        <w:tab w:val="left" w:pos="4536"/>
        <w:tab w:val="left" w:pos="9072"/>
      </w:tabs>
      <w:outlineLvl w:val="4"/>
    </w:pPr>
    <w:rPr>
      <w:rFonts w:ascii="Angsana New" w:hAnsi="Angsana New"/>
      <w:sz w:val="32"/>
      <w:szCs w:val="32"/>
      <w:u w:val="dotte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7568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3A7568"/>
    <w:rPr>
      <w:rFonts w:ascii="Tahoma" w:hAnsi="Tahoma"/>
      <w:sz w:val="16"/>
    </w:rPr>
  </w:style>
  <w:style w:type="paragraph" w:styleId="BodyText2">
    <w:name w:val="Body Text 2"/>
    <w:basedOn w:val="Normal"/>
    <w:link w:val="BodyText2Char"/>
    <w:rsid w:val="00F245C4"/>
    <w:pPr>
      <w:jc w:val="thaiDistribute"/>
    </w:pPr>
    <w:rPr>
      <w:rFonts w:cs="Cordia New"/>
      <w:sz w:val="32"/>
      <w:szCs w:val="32"/>
    </w:rPr>
  </w:style>
  <w:style w:type="character" w:customStyle="1" w:styleId="BodyText2Char">
    <w:name w:val="Body Text 2 Char"/>
    <w:basedOn w:val="DefaultParagraphFont"/>
    <w:link w:val="BodyText2"/>
    <w:rsid w:val="00F245C4"/>
    <w:rPr>
      <w:rFonts w:cs="Cordi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C006B7"/>
    <w:pPr>
      <w:ind w:left="720"/>
      <w:contextualSpacing/>
    </w:pPr>
    <w:rPr>
      <w:szCs w:val="35"/>
    </w:rPr>
  </w:style>
  <w:style w:type="table" w:styleId="TableGrid">
    <w:name w:val="Table Grid"/>
    <w:basedOn w:val="TableNormal"/>
    <w:rsid w:val="00E61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DD6D45"/>
    <w:rPr>
      <w:sz w:val="28"/>
      <w:szCs w:val="35"/>
    </w:rPr>
  </w:style>
  <w:style w:type="paragraph" w:styleId="Footer">
    <w:name w:val="footer"/>
    <w:basedOn w:val="Normal"/>
    <w:link w:val="FooterChar"/>
    <w:rsid w:val="00DD6D45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DD6D45"/>
    <w:rPr>
      <w:sz w:val="28"/>
      <w:szCs w:val="35"/>
    </w:rPr>
  </w:style>
  <w:style w:type="character" w:styleId="PlaceholderText">
    <w:name w:val="Placeholder Text"/>
    <w:basedOn w:val="DefaultParagraphFont"/>
    <w:uiPriority w:val="99"/>
    <w:semiHidden/>
    <w:rsid w:val="00844FF7"/>
    <w:rPr>
      <w:color w:val="808080"/>
    </w:rPr>
  </w:style>
  <w:style w:type="paragraph" w:customStyle="1" w:styleId="bodythsarabun">
    <w:name w:val="body th sarabun"/>
    <w:basedOn w:val="Normal"/>
    <w:qFormat/>
    <w:rsid w:val="0013068A"/>
    <w:pPr>
      <w:spacing w:after="120"/>
      <w:ind w:firstLine="1429"/>
      <w:jc w:val="thaiDistribute"/>
    </w:pPr>
    <w:rPr>
      <w:rFonts w:ascii="TH SarabunIT๙" w:hAnsi="TH SarabunIT๙" w:cs="TH SarabunIT๙"/>
      <w:sz w:val="32"/>
      <w:szCs w:val="32"/>
    </w:rPr>
  </w:style>
  <w:style w:type="paragraph" w:customStyle="1" w:styleId="bodythsarabununderlined">
    <w:name w:val="body th sarabun underlined"/>
    <w:basedOn w:val="Normal"/>
    <w:qFormat/>
    <w:rsid w:val="00275474"/>
    <w:pPr>
      <w:tabs>
        <w:tab w:val="left" w:pos="9214"/>
      </w:tabs>
    </w:pPr>
    <w:rPr>
      <w:rFonts w:ascii="TH SarabunIT๙" w:eastAsia="TH SarabunIT๙" w:hAnsi="TH SarabunIT๙" w:cs="TH SarabunIT๙"/>
      <w:sz w:val="32"/>
      <w:szCs w:val="32"/>
      <w:u w:val="dotted"/>
    </w:rPr>
  </w:style>
  <w:style w:type="numbering" w:customStyle="1" w:styleId="CurrentList1">
    <w:name w:val="Current List1"/>
    <w:uiPriority w:val="99"/>
    <w:rsid w:val="00D55FFE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4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loemphol\Documents\Projects\onep_budget\ref\&#3629;&#3609;&#3640;&#3617;&#3633;&#3605;&#3636;&#3588;&#3656;&#3634;&#3651;&#3594;&#3657;&#3592;&#3656;&#3634;&#361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302D0-8F2B-404E-BEAC-CFC8C162D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C:\Users\chaloemphol\Documents\Projects\onep_budget\ref\อนุมัติค่าใช้จ่าย.dotx</Template>
  <TotalTime>73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ที่%รหัสพยัญชนะ%  /</vt:lpstr>
      <vt:lpstr>ที่%รหัสพยัญชนะ%  /</vt:lpstr>
    </vt:vector>
  </TitlesOfParts>
  <Company>Kasetsart University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ที่%รหัสพยัญชนะ%  /</dc:title>
  <dc:subject/>
  <dc:creator>chaloemphol</dc:creator>
  <cp:keywords/>
  <dc:description/>
  <cp:lastModifiedBy>เฉลิมพล ปรีดารัตน์</cp:lastModifiedBy>
  <cp:revision>86</cp:revision>
  <cp:lastPrinted>2022-03-17T08:34:00Z</cp:lastPrinted>
  <dcterms:created xsi:type="dcterms:W3CDTF">2023-01-21T04:39:00Z</dcterms:created>
  <dcterms:modified xsi:type="dcterms:W3CDTF">2023-02-18T16:06:00Z</dcterms:modified>
</cp:coreProperties>
</file>