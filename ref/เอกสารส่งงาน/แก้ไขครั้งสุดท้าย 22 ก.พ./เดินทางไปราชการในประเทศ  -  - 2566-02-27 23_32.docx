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F957" w14:textId="77777777" w:rsidR="007D1B2A" w:rsidRPr="008F2669" w:rsidRDefault="008F2669" w:rsidP="00DC6494">
      <w:pPr>
        <w:pStyle w:val="Heading4"/>
        <w:tabs>
          <w:tab w:val="clear" w:pos="3402"/>
          <w:tab w:val="left" w:pos="2410"/>
        </w:tabs>
        <w:jc w:val="center"/>
        <w:rPr>
          <w:rFonts w:ascii="TH SarabunIT๙" w:hAnsi="TH SarabunIT๙" w:cs="TH SarabunIT๙"/>
          <w:cs/>
        </w:rPr>
      </w:pPr>
      <w:r w:rsidRPr="00A06DAD">
        <w:rPr>
          <w:rFonts w:ascii="TH SarabunIT๙" w:hAnsi="TH SarabunIT๙" w:cs="TH SarabunIT๙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0E1B4E92" wp14:editId="48A1E352">
            <wp:simplePos x="0" y="0"/>
            <wp:positionH relativeFrom="margin">
              <wp:posOffset>0</wp:posOffset>
            </wp:positionH>
            <wp:positionV relativeFrom="paragraph">
              <wp:posOffset>-233680</wp:posOffset>
            </wp:positionV>
            <wp:extent cx="517899" cy="561975"/>
            <wp:effectExtent l="0" t="0" r="0" b="0"/>
            <wp:wrapNone/>
            <wp:docPr id="1" name="Picture 1" descr="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9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D18" w:rsidRPr="009A677E">
        <w:rPr>
          <w:rFonts w:ascii="TH SarabunIT๙" w:hAnsi="TH SarabunIT๙" w:cs="TH SarabunIT๙"/>
          <w:cs/>
        </w:rPr>
        <w:t>บันทึกข้อความ</w:t>
      </w:r>
    </w:p>
    <w:p w14:paraId="4D51573F" w14:textId="5DBD19AB" w:rsidR="00F21D18" w:rsidRPr="009A677E" w:rsidRDefault="00F21D18" w:rsidP="0013068A">
      <w:pPr>
        <w:pStyle w:val="bodythsarabununderlined"/>
      </w:pPr>
      <w:r w:rsidRPr="009A677E">
        <w:rPr>
          <w:b/>
          <w:bCs/>
          <w:sz w:val="36"/>
          <w:szCs w:val="36"/>
          <w:cs/>
        </w:rPr>
        <w:t>ส่วนราชการ</w:t>
      </w:r>
      <w:r w:rsidR="00293D0B" w:rsidRPr="009A677E">
        <w:t xml:space="preserve">  </w:t>
      </w:r>
      <w:r w:rsidR="00A50DED">
        <w:t xml:space="preserve">กลุ่มงาน</w:t>
      </w:r>
      <w:proofErr w:type="spellStart"/>
      <w:r w:rsidR="00A50DED">
        <w:t/>
      </w:r>
      <w:r w:rsidR="00A50DED" w:rsidRPr="0013068A">
        <w:t/>
      </w:r>
      <w:proofErr w:type="spellEnd"/>
      <w:r w:rsidR="00A50DED" w:rsidRPr="0013068A">
        <w:t/>
      </w:r>
      <w:r w:rsidR="00293D0B" w:rsidRPr="0013068A">
        <w:rPr>
          <w:cs/>
        </w:rPr>
        <w:t xml:space="preserve"> </w:t>
      </w:r>
      <w:r w:rsidR="00293D0B" w:rsidRPr="009A677E">
        <w:rPr>
          <w:cs/>
        </w:rPr>
        <w:t xml:space="preserve">   </w:t>
      </w:r>
      <w:r w:rsidR="00F903D7">
        <w:rPr>
          <w:cs/>
        </w:rPr>
        <w:t xml:space="preserve">    </w:t>
      </w:r>
      <w:r w:rsidR="00293D0B" w:rsidRPr="009A677E">
        <w:rPr>
          <w:cs/>
        </w:rPr>
        <w:t xml:space="preserve"> </w:t>
      </w:r>
      <w:r w:rsidRPr="009A677E">
        <w:rPr>
          <w:cs/>
        </w:rPr>
        <w:t>โทร</w:t>
      </w:r>
      <w:r w:rsidR="00293D0B" w:rsidRPr="009A677E">
        <w:t xml:space="preserve">.  </w:t>
      </w:r>
      <w:r w:rsidR="001731DE" w:rsidRPr="009A677E">
        <w:rPr>
          <w:cs/>
        </w:rPr>
        <w:t xml:space="preserve">  </w:t>
      </w:r>
      <w:r w:rsidR="00A9589A">
        <w:rPr>
          <w:cs/>
        </w:rPr>
        <w:t xml:space="preserve">  </w:t>
      </w:r>
      <w:r w:rsidR="001731DE" w:rsidRPr="009A677E">
        <w:rPr>
          <w:cs/>
        </w:rPr>
        <w:t xml:space="preserve"> </w:t>
      </w:r>
      <w:r w:rsidR="00A9589A">
        <w:t xml:space="preserve">           </w:t>
      </w:r>
      <w:r w:rsidR="007D1FB0">
        <w:tab/>
      </w:r>
    </w:p>
    <w:p w14:paraId="448CE128" w14:textId="280A2B10" w:rsidR="00F21D18" w:rsidRPr="009A677E" w:rsidRDefault="00F21D18" w:rsidP="00E70D46">
      <w:pPr>
        <w:pStyle w:val="Heading5"/>
        <w:tabs>
          <w:tab w:val="clear" w:pos="9072"/>
          <w:tab w:val="left" w:pos="5529"/>
          <w:tab w:val="left" w:pos="9214"/>
        </w:tabs>
        <w:rPr>
          <w:rFonts w:ascii="TH SarabunIT๙" w:hAnsi="TH SarabunIT๙" w:cs="TH SarabunIT๙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>ที่</w:t>
      </w:r>
      <w:r w:rsidR="00293D0B"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 xml:space="preserve"> </w:t>
      </w:r>
      <w:r w:rsidR="00D36B68" w:rsidRPr="009A677E">
        <w:rPr>
          <w:rFonts w:ascii="TH SarabunIT๙" w:hAnsi="TH SarabunIT๙" w:cs="TH SarabunIT๙"/>
          <w:cs/>
        </w:rPr>
        <w:t xml:space="preserve">ทส </w:t>
      </w:r>
      <w:r w:rsidR="004D3503">
        <w:rPr>
          <w:rFonts w:ascii="TH SarabunIT๙" w:hAnsi="TH SarabunIT๙" w:cs="TH SarabunIT๙"/>
        </w:rPr>
        <w:t xml:space="preserve">๑๐./</w:t>
      </w:r>
      <w:proofErr w:type="spellStart"/>
      <w:r w:rsidR="004D3503">
        <w:rPr>
          <w:rFonts w:ascii="TH SarabunIT๙" w:hAnsi="TH SarabunIT๙" w:cs="TH SarabunIT๙"/>
        </w:rPr>
        <w:t/>
      </w:r>
      <w:r w:rsidR="00E66630">
        <w:rPr>
          <w:rFonts w:ascii="TH SarabunIT๙" w:hAnsi="TH SarabunIT๙" w:cs="TH SarabunIT๙"/>
        </w:rPr>
        <w:t/>
      </w:r>
      <w:r w:rsidR="004D3503">
        <w:rPr>
          <w:rFonts w:ascii="TH SarabunIT๙" w:hAnsi="TH SarabunIT๙" w:cs="TH SarabunIT๙"/>
        </w:rPr>
        <w:t/>
      </w:r>
      <w:proofErr w:type="spellEnd"/>
      <w:r w:rsidR="004D3503">
        <w:rPr>
          <w:rFonts w:ascii="TH SarabunIT๙" w:hAnsi="TH SarabunIT๙" w:cs="TH SarabunIT๙"/>
        </w:rPr>
        <w:t/>
      </w:r>
      <w:r w:rsidR="003645AA" w:rsidRPr="009A677E">
        <w:rPr>
          <w:rFonts w:ascii="TH SarabunIT๙" w:hAnsi="TH SarabunIT๙" w:cs="TH SarabunIT๙"/>
          <w:cs/>
        </w:rPr>
        <w:t xml:space="preserve"> </w:t>
      </w:r>
      <w:r w:rsidR="00306F8D" w:rsidRPr="009A677E">
        <w:rPr>
          <w:rFonts w:ascii="TH SarabunIT๙" w:hAnsi="TH SarabunIT๙" w:cs="TH SarabunIT๙"/>
          <w:cs/>
        </w:rPr>
        <w:tab/>
      </w:r>
      <w:r w:rsidRPr="000136D0">
        <w:rPr>
          <w:rFonts w:ascii="TH SarabunIT๙" w:hAnsi="TH SarabunIT๙" w:cs="TH SarabunIT๙"/>
          <w:cs/>
        </w:rPr>
        <w:t>วันที่</w:t>
      </w:r>
      <w:r w:rsidR="00293D0B" w:rsidRPr="009A677E">
        <w:rPr>
          <w:rFonts w:ascii="TH SarabunIT๙" w:hAnsi="TH SarabunIT๙" w:cs="TH SarabunIT๙"/>
          <w:cs/>
        </w:rPr>
        <w:t xml:space="preserve">  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4D5956" w:rsidRPr="009A677E">
        <w:rPr>
          <w:rFonts w:ascii="TH SarabunIT๙" w:hAnsi="TH SarabunIT๙" w:cs="TH SarabunIT๙"/>
          <w:cs/>
        </w:rPr>
        <w:t xml:space="preserve">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293D0B" w:rsidRPr="009A677E">
        <w:rPr>
          <w:rFonts w:ascii="TH SarabunIT๙" w:hAnsi="TH SarabunIT๙" w:cs="TH SarabunIT๙"/>
          <w:cs/>
        </w:rPr>
        <w:t xml:space="preserve"> </w:t>
      </w:r>
      <w:r w:rsidR="00814AD4">
        <w:rPr>
          <w:rFonts w:ascii="TH SarabunIT๙" w:hAnsi="TH SarabunIT๙" w:cs="TH SarabunIT๙"/>
          <w:cs/>
        </w:rPr>
        <w:t xml:space="preserve">  </w:t>
      </w:r>
      <w:r w:rsidR="00293D0B" w:rsidRPr="009A677E">
        <w:rPr>
          <w:rFonts w:ascii="TH SarabunIT๙" w:hAnsi="TH SarabunIT๙" w:cs="TH SarabunIT๙"/>
          <w:cs/>
        </w:rPr>
        <w:t xml:space="preserve">  </w:t>
      </w:r>
      <w:r w:rsidR="000A2D81" w:rsidRPr="009A677E">
        <w:rPr>
          <w:rFonts w:ascii="TH SarabunIT๙" w:hAnsi="TH SarabunIT๙" w:cs="TH SarabunIT๙"/>
          <w:cs/>
        </w:rPr>
        <w:t xml:space="preserve"> </w:t>
      </w:r>
      <w:r w:rsidR="000A3A23">
        <w:rPr>
          <w:rFonts w:ascii="TH SarabunIT๙" w:hAnsi="TH SarabunIT๙" w:cs="TH SarabunIT๙"/>
        </w:rPr>
        <w:t xml:space="preserve">กุมภาพันธ์ ๒๕๖๖</w:t>
      </w:r>
      <w:proofErr w:type="spellStart"/>
      <w:r w:rsidR="00D02E21" w:rsidRPr="00D02E21">
        <w:rPr>
          <w:rFonts w:ascii="TH SarabunIT๙" w:hAnsi="TH SarabunIT๙" w:cs="TH SarabunIT๙"/>
        </w:rPr>
        <w:t/>
      </w:r>
      <w:proofErr w:type="spellEnd"/>
      <w:r w:rsidR="000A3A23">
        <w:rPr>
          <w:rFonts w:ascii="TH SarabunIT๙" w:hAnsi="TH SarabunIT๙" w:cs="TH SarabunIT๙"/>
        </w:rPr>
        <w:t/>
      </w:r>
      <w:r w:rsidR="007D1FB0">
        <w:rPr>
          <w:rFonts w:ascii="TH SarabunIT๙" w:hAnsi="TH SarabunIT๙" w:cs="TH SarabunIT๙"/>
        </w:rPr>
        <w:tab/>
      </w:r>
    </w:p>
    <w:p w14:paraId="6BA68A21" w14:textId="44DE87BD" w:rsidR="00F21D18" w:rsidRDefault="00F21D18" w:rsidP="00334C7E">
      <w:pPr>
        <w:tabs>
          <w:tab w:val="left" w:pos="9214"/>
        </w:tabs>
        <w:spacing w:after="120"/>
        <w:ind w:left="567" w:hanging="567"/>
        <w:jc w:val="thaiDistribute"/>
        <w:rPr>
          <w:rFonts w:ascii="TH SarabunIT๙" w:hAnsi="TH SarabunIT๙" w:cs="TH SarabunIT๙"/>
          <w:u w:val="dotted"/>
          <w:cs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>เรื่อง</w:t>
      </w:r>
      <w:r w:rsidR="000869C2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A677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A50DED">
        <w:rPr>
          <w:rFonts w:ascii="TH SarabunIT๙" w:hAnsi="TH SarabunIT๙" w:cs="TH SarabunIT๙"/>
          <w:sz w:val="32"/>
          <w:szCs w:val="32"/>
          <w:u w:val="dotted"/>
        </w:rPr>
        <w:t xml:space="preserve">ขออนุมัติเดินทางไปราชการในประเทศ </w:t>
      </w:r>
      <w:r w:rsidR="007D1FB0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F0E0294" w14:textId="76A60247" w:rsidR="008E7A1C" w:rsidRDefault="00293D0B" w:rsidP="008E7A1C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="00EC7DDE" w:rsidRPr="00EC7DDE">
        <w:rPr>
          <w:rFonts w:ascii="TH SarabunIT๙" w:hAnsi="TH SarabunIT๙" w:cs="TH SarabunIT๙"/>
          <w:sz w:val="32"/>
          <w:szCs w:val="32"/>
          <w:cs/>
        </w:rPr>
        <w:t xml:space="preserve">เลขาธิการ </w:t>
      </w:r>
      <w:proofErr w:type="spellStart"/>
      <w:r w:rsidR="00EC7DDE" w:rsidRPr="00EC7DDE">
        <w:rPr>
          <w:rFonts w:ascii="TH SarabunIT๙" w:hAnsi="TH SarabunIT๙" w:cs="TH SarabunIT๙"/>
          <w:sz w:val="32"/>
          <w:szCs w:val="32"/>
          <w:cs/>
        </w:rPr>
        <w:t>สผ</w:t>
      </w:r>
      <w:proofErr w:type="spellEnd"/>
      <w:r w:rsidR="00EC7DDE" w:rsidRPr="00EC7DDE">
        <w:rPr>
          <w:rFonts w:ascii="TH SarabunIT๙" w:hAnsi="TH SarabunIT๙" w:cs="TH SarabunIT๙"/>
          <w:sz w:val="32"/>
          <w:szCs w:val="32"/>
          <w:cs/>
        </w:rPr>
        <w:t xml:space="preserve"> ผ่าน ลนก. ผ่าน ผอก.</w:t>
      </w:r>
      <w:r w:rsidR="00291717" w:rsidRPr="00291717">
        <w:rPr>
          <w:rFonts w:ascii="TH SarabunIT๙" w:hAnsi="TH SarabunIT๙" w:cs="TH SarabunIT๙"/>
          <w:color w:val="FF0000"/>
          <w:sz w:val="32"/>
          <w:szCs w:val="32"/>
          <w:cs/>
        </w:rPr>
        <w:t>(กรอกชื่อกลุ่มงาน)</w:t>
      </w:r>
    </w:p>
    <w:p w14:paraId="0785EBDE" w14:textId="151DF136" w:rsidR="008E7A1C" w:rsidRPr="00297E00" w:rsidRDefault="008E7A1C" w:rsidP="00E91F8B">
      <w:pPr>
        <w:spacing w:after="120"/>
        <w:ind w:firstLine="1429"/>
        <w:jc w:val="thaiDistribute"/>
        <w:rPr>
          <w:rFonts w:ascii="TH SarabunIT๙" w:hAnsi="TH SarabunIT๙" w:cs="TH SarabunIT๙"/>
          <w:sz w:val="32"/>
          <w:szCs w:val="32"/>
        </w:rPr>
      </w:pPr>
      <w:bookmarkStart w:id="0" w:name="_Hlk66699643"/>
    </w:p>
    <w:bookmarkEnd w:id="0"/>
    <w:p w14:paraId="37B6601E" w14:textId="0395C40B" w:rsidR="00460121" w:rsidRDefault="004D3503" w:rsidP="00460121">
      <w:pPr>
        <w:spacing w:before="120"/>
        <w:ind w:firstLine="1418"/>
        <w:jc w:val="thaiDistribute"/>
        <w:rPr>
          <w:rFonts w:ascii="TH SarabunIT๙" w:eastAsia="Calibri" w:hAnsi="TH SarabunIT๙" w:cs="TH SarabunIT๙"/>
          <w:b/>
          <w:bCs/>
          <w:sz w:val="33"/>
          <w:szCs w:val="33"/>
          <w:u w:val="single"/>
        </w:rPr>
      </w:pPr>
      <w:r>
        <w:rPr>
          <w:rFonts w:ascii="TH SarabunIT๙" w:hAnsi="TH SarabunIT๙" w:cs="TH SarabunIT๙"/>
          <w:sz w:val="32"/>
          <w:szCs w:val="32"/>
        </w:rPr>
        <w:t xml:space="preserve">กลุ่มงาน</w:t>
      </w:r>
      <w:proofErr w:type="spellStart"/>
      <w:r>
        <w:rPr>
          <w:rFonts w:ascii="TH SarabunIT๙" w:hAnsi="TH SarabunIT๙" w:cs="TH SarabunIT๙"/>
          <w:sz w:val="32"/>
          <w:szCs w:val="32"/>
        </w:rPr>
        <w:t/>
      </w:r>
      <w:proofErr w:type="spellEnd"/>
      <w:r>
        <w:rPr>
          <w:rFonts w:ascii="TH SarabunIT๙" w:hAnsi="TH SarabunIT๙" w:cs="TH SarabunIT๙"/>
          <w:sz w:val="32"/>
          <w:szCs w:val="32"/>
        </w:rPr>
        <w:t/>
      </w:r>
      <w:r w:rsidR="00460121">
        <w:rPr>
          <w:rFonts w:ascii="TH SarabunIT๙" w:hAnsi="TH SarabunIT๙" w:cs="TH SarabunIT๙"/>
          <w:sz w:val="32"/>
          <w:szCs w:val="32"/>
          <w:cs/>
        </w:rPr>
        <w:t xml:space="preserve"> จึงขออนุมัติ</w:t>
      </w:r>
      <w:r w:rsidR="00890AB5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90AB5">
        <w:rPr>
          <w:rFonts w:ascii="TH SarabunIT๙" w:hAnsi="TH SarabunIT๙" w:cs="TH SarabunIT๙"/>
          <w:sz w:val="32"/>
          <w:szCs w:val="32"/>
        </w:rPr>
        <w:t xml:space="preserve">เดินทางไปราชการในประเทศ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64086">
        <w:rPr>
          <w:rFonts w:ascii="TH SarabunIT๙" w:hAnsi="TH SarabunIT๙" w:cs="TH SarabunIT๙"/>
          <w:sz w:val="32"/>
          <w:szCs w:val="32"/>
          <w:cs/>
        </w:rPr>
        <w:t>จำนวน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864086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๒,๕๑๐</w:t>
      </w:r>
      <w:proofErr w:type="spellStart"/>
      <w:r w:rsidR="00864086" w:rsidRPr="00983E73">
        <w:rPr>
          <w:rFonts w:ascii="TH SarabunIT๙" w:hAnsi="TH SarabunIT๙" w:cs="TH SarabunIT๙"/>
          <w:spacing w:val="4"/>
          <w:sz w:val="32"/>
          <w:szCs w:val="32"/>
          <w:u w:val="single"/>
        </w:rPr>
        <w:t/>
      </w:r>
      <w:proofErr w:type="spellEnd"/>
      <w:r w:rsidR="00864086">
        <w:rPr>
          <w:rFonts w:ascii="TH SarabunIT๙" w:hAnsi="TH SarabunIT๙" w:cs="TH SarabunIT๙"/>
          <w:spacing w:val="4"/>
          <w:sz w:val="32"/>
          <w:szCs w:val="32"/>
          <w:u w:val="single"/>
        </w:rPr>
        <w:t/>
      </w:r>
      <w:r w:rsidR="00864086" w:rsidRPr="002A664A">
        <w:rPr>
          <w:rFonts w:ascii="TH SarabunIT๙" w:hAnsi="TH SarabunIT๙" w:cs="TH SarabunIT๙"/>
          <w:sz w:val="32"/>
          <w:szCs w:val="32"/>
          <w:u w:val="single"/>
          <w:cs/>
        </w:rPr>
        <w:t xml:space="preserve"> บาท</w:t>
      </w:r>
      <w:r w:rsidR="00864086" w:rsidRPr="00297E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64086" w:rsidRPr="00297E00">
        <w:rPr>
          <w:rFonts w:ascii="TH SarabunIT๙" w:hAnsi="TH SarabunIT๙" w:cs="TH SarabunIT๙"/>
          <w:sz w:val="32"/>
          <w:szCs w:val="32"/>
        </w:rPr>
        <w:t>(</w:t>
      </w:r>
      <w:r w:rsidR="00864086">
        <w:rPr>
          <w:rFonts w:ascii="TH SarabunIT๙" w:hAnsi="TH SarabunIT๙" w:cs="TH SarabunIT๙"/>
          <w:sz w:val="32"/>
          <w:szCs w:val="32"/>
        </w:rPr>
        <w:t xml:space="preserve">สองพันห้าร้อยสิบบาทถ้วน</w:t>
      </w:r>
      <w:proofErr w:type="spellStart"/>
      <w:r w:rsidR="00864086" w:rsidRPr="00983E73">
        <w:rPr>
          <w:rFonts w:ascii="TH SarabunIT๙" w:hAnsi="TH SarabunIT๙" w:cs="TH SarabunIT๙"/>
          <w:sz w:val="32"/>
          <w:szCs w:val="32"/>
        </w:rPr>
        <w:t/>
      </w:r>
      <w:proofErr w:type="spellEnd"/>
      <w:r w:rsidR="00864086">
        <w:rPr>
          <w:rFonts w:ascii="TH SarabunIT๙" w:hAnsi="TH SarabunIT๙" w:cs="TH SarabunIT๙"/>
          <w:sz w:val="32"/>
          <w:szCs w:val="32"/>
        </w:rPr>
        <w:t/>
      </w:r>
      <w:r w:rsidR="00864086" w:rsidRPr="00297E00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864086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460121">
        <w:rPr>
          <w:rFonts w:ascii="TH SarabunIT๙" w:hAnsi="TH SarabunIT๙" w:cs="TH SarabunIT๙"/>
          <w:sz w:val="32"/>
          <w:szCs w:val="32"/>
          <w:cs/>
        </w:rPr>
        <w:t>โดยมีรายละเอียดดังนี้</w:t>
      </w:r>
    </w:p>
    <w:p w14:paraId="6A9228C7" w14:textId="50BDB025" w:rsidR="00126CDE" w:rsidRPr="001F32EB" w:rsidRDefault="00126CDE" w:rsidP="00E57665">
      <w:pPr>
        <w:pStyle w:val="ListParagraph"/>
        <w:numPr>
          <w:ilvl w:val="0"/>
          <w:numId w:val="12"/>
        </w:numPr>
        <w:spacing w:after="120"/>
        <w:rPr>
          <w:rFonts w:ascii="TH SarabunIT๙" w:hAnsi="TH SarabunIT๙" w:cs="TH SarabunIT๙"/>
          <w:sz w:val="32"/>
          <w:szCs w:val="32"/>
        </w:rPr>
      </w:pPr>
      <w:r w:rsidRPr="001F32EB">
        <w:rPr>
          <w:rFonts w:ascii="TH SarabunIT๙" w:hAnsi="TH SarabunIT๙" w:cs="TH SarabunIT๙"/>
          <w:sz w:val="32"/>
          <w:szCs w:val="32"/>
          <w:cs/>
        </w:rPr>
        <w:t>ขออนุมัติ</w:t>
      </w:r>
      <w:r w:rsidR="0066408D" w:rsidRPr="001F32EB">
        <w:rPr>
          <w:rFonts w:ascii="TH SarabunIT๙" w:hAnsi="TH SarabunIT๙" w:cs="TH SarabunIT๙"/>
          <w:sz w:val="32"/>
          <w:szCs w:val="32"/>
        </w:rPr>
        <w:t xml:space="preserve">เดินทางไปราชการในประเทศ </w:t>
      </w:r>
      <w:r w:rsidRPr="001F32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6408D" w:rsidRPr="001F32EB">
        <w:rPr>
          <w:rFonts w:ascii="TH SarabunIT๙" w:hAnsi="TH SarabunIT๙" w:cs="TH SarabunIT๙"/>
          <w:sz w:val="32"/>
          <w:szCs w:val="32"/>
        </w:rPr>
        <w:t xml:space="preserve">ในวันที่ ๒๗ กุมภาพันธ์ ๒๕๖๖</w:t>
      </w:r>
      <w:proofErr w:type="spellStart"/>
      <w:r w:rsidR="0066408D" w:rsidRPr="001F32EB">
        <w:rPr>
          <w:rFonts w:ascii="TH SarabunIT๙" w:hAnsi="TH SarabunIT๙" w:cs="TH SarabunIT๙"/>
          <w:sz w:val="32"/>
          <w:szCs w:val="32"/>
        </w:rPr>
        <w:t/>
      </w:r>
      <w:proofErr w:type="spellEnd"/>
      <w:r w:rsidR="0066408D" w:rsidRPr="001F32EB">
        <w:rPr>
          <w:rFonts w:ascii="TH SarabunIT๙" w:hAnsi="TH SarabunIT๙" w:cs="TH SarabunIT๙"/>
          <w:sz w:val="32"/>
          <w:szCs w:val="32"/>
        </w:rPr>
        <w:t/>
      </w:r>
    </w:p>
    <w:p w14:paraId="52834893" w14:textId="5857CC30" w:rsidR="00D937FE" w:rsidRDefault="00D937FE" w:rsidP="00E57665">
      <w:pPr>
        <w:pStyle w:val="ListParagraph"/>
        <w:spacing w:after="120"/>
        <w:ind w:left="178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/>
      </w:r>
      <w:proofErr w:type="spellStart"/>
      <w:r w:rsidR="001C2511">
        <w:rPr>
          <w:rFonts w:ascii="TH SarabunIT๙" w:hAnsi="TH SarabunIT๙" w:cs="TH SarabunIT๙"/>
          <w:sz w:val="32"/>
          <w:szCs w:val="32"/>
        </w:rPr>
        <w:t/>
      </w:r>
      <w:proofErr w:type="spellEnd"/>
      <w:r>
        <w:rPr>
          <w:rFonts w:ascii="TH SarabunIT๙" w:hAnsi="TH SarabunIT๙" w:cs="TH SarabunIT๙"/>
          <w:sz w:val="32"/>
          <w:szCs w:val="32"/>
        </w:rPr>
        <w:t/>
      </w:r>
    </w:p>
    <w:p w14:paraId="08A4441B" w14:textId="29E14D6C" w:rsidR="00126CDE" w:rsidRPr="001F32EB" w:rsidRDefault="00D55FFE" w:rsidP="00D55FFE">
      <w:pPr>
        <w:pStyle w:val="ListParagraph"/>
        <w:numPr>
          <w:ilvl w:val="0"/>
          <w:numId w:val="12"/>
        </w:numPr>
        <w:spacing w:after="120"/>
        <w:rPr>
          <w:rFonts w:ascii="TH SarabunIT๙" w:hAnsi="TH SarabunIT๙" w:cs="TH SarabunIT๙"/>
          <w:sz w:val="32"/>
          <w:szCs w:val="32"/>
          <w:cs/>
        </w:rPr>
      </w:pPr>
      <w:r w:rsidRPr="001F32EB">
        <w:rPr>
          <w:rFonts w:ascii="TH SarabunIT๙" w:hAnsi="TH SarabunIT๙" w:cs="TH SarabunIT๙"/>
          <w:sz w:val="32"/>
          <w:szCs w:val="32"/>
          <w:cs/>
        </w:rPr>
        <w:t>ข</w:t>
      </w:r>
      <w:r w:rsidR="00126CDE" w:rsidRPr="001F32EB">
        <w:rPr>
          <w:rFonts w:ascii="TH SarabunIT๙" w:eastAsia="Calibri" w:hAnsi="TH SarabunIT๙" w:cs="TH SarabunIT๙"/>
          <w:sz w:val="32"/>
          <w:szCs w:val="32"/>
          <w:u w:val="single"/>
          <w:cs/>
        </w:rPr>
        <w:t>ออนุมัติค่าใช้จ่าย</w:t>
      </w:r>
      <w:r w:rsidR="00126CDE" w:rsidRPr="001F32EB">
        <w:rPr>
          <w:rFonts w:ascii="TH SarabunIT๙" w:eastAsia="Calibri" w:hAnsi="TH SarabunIT๙" w:cs="TH SarabunIT๙"/>
          <w:sz w:val="32"/>
          <w:szCs w:val="32"/>
          <w:u w:val="single"/>
        </w:rPr>
        <w:t xml:space="preserve"> </w:t>
      </w:r>
      <w:r w:rsidR="00126CDE" w:rsidRPr="001F32EB">
        <w:rPr>
          <w:rFonts w:ascii="TH SarabunIT๙" w:eastAsia="Calibri" w:hAnsi="TH SarabunIT๙" w:cs="TH SarabunIT๙"/>
          <w:sz w:val="32"/>
          <w:szCs w:val="32"/>
          <w:u w:val="single"/>
          <w:cs/>
        </w:rPr>
        <w:t xml:space="preserve">จำนวน </w:t>
      </w:r>
      <w:r w:rsidR="00596B9D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๒,๕๑๐</w:t>
      </w:r>
      <w:r w:rsidR="00126CDE" w:rsidRPr="001F32EB">
        <w:rPr>
          <w:rFonts w:ascii="TH SarabunIT๙" w:hAnsi="TH SarabunIT๙" w:cs="TH SarabunIT๙"/>
          <w:sz w:val="32"/>
          <w:szCs w:val="32"/>
          <w:u w:val="single"/>
          <w:cs/>
        </w:rPr>
        <w:t xml:space="preserve"> บาท</w:t>
      </w:r>
      <w:r w:rsidR="00126CDE" w:rsidRPr="001F32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6CDE" w:rsidRPr="001F32EB">
        <w:rPr>
          <w:rFonts w:ascii="TH SarabunIT๙" w:hAnsi="TH SarabunIT๙" w:cs="TH SarabunIT๙"/>
          <w:sz w:val="32"/>
          <w:szCs w:val="32"/>
        </w:rPr>
        <w:t>(</w:t>
      </w:r>
      <w:r w:rsidR="00596B9D" w:rsidRPr="001F32EB">
        <w:rPr>
          <w:rFonts w:ascii="TH SarabunIT๙" w:hAnsi="TH SarabunIT๙" w:cs="TH SarabunIT๙"/>
          <w:sz w:val="32"/>
          <w:szCs w:val="32"/>
        </w:rPr>
        <w:t xml:space="preserve">สองพันห้าร้อยสิบบาทถ้วน</w:t>
      </w:r>
      <w:proofErr w:type="spellStart"/>
      <w:r w:rsidR="00596B9D" w:rsidRPr="001F32EB">
        <w:rPr>
          <w:rFonts w:ascii="TH SarabunIT๙" w:hAnsi="TH SarabunIT๙" w:cs="TH SarabunIT๙"/>
          <w:sz w:val="32"/>
          <w:szCs w:val="32"/>
        </w:rPr>
        <w:t/>
      </w:r>
      <w:proofErr w:type="spellEnd"/>
      <w:r w:rsidR="00596B9D" w:rsidRPr="001F32EB">
        <w:rPr>
          <w:rFonts w:ascii="TH SarabunIT๙" w:hAnsi="TH SarabunIT๙" w:cs="TH SarabunIT๙"/>
          <w:sz w:val="32"/>
          <w:szCs w:val="32"/>
        </w:rPr>
        <w:t/>
      </w:r>
      <w:r w:rsidR="00126CDE" w:rsidRPr="001F32EB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04541E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 </w:t>
      </w:r>
      <w:r w:rsidR="00126CDE" w:rsidRPr="001F32EB">
        <w:rPr>
          <w:rFonts w:ascii="TH SarabunIT๙" w:hAnsi="TH SarabunIT๙" w:cs="TH SarabunIT๙"/>
          <w:sz w:val="32"/>
          <w:szCs w:val="32"/>
          <w:cs/>
        </w:rPr>
        <w:t>รายละเอียดดังนี้</w:t>
      </w:r>
    </w:p>
    <w:p w14:paraId="6D0EA8E0" w14:textId="3E766613" w:rsidR="00284924" w:rsidRPr="001F32EB" w:rsidRDefault="00E50E32" w:rsidP="00284924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๒</w:t>
      </w:r>
      <w:r w:rsidR="00B55C92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.๑ ค่าเบี้ยเลี้ยง</w:t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เป็น</w:t>
      </w:r>
      <w:proofErr w:type="spellStart"/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เงิ</w:t>
      </w:r>
      <w:proofErr w:type="spellEnd"/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น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๕๑๐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  <w:t xml:space="preserve">บาท</w:t>
      </w:r>
    </w:p>
    <w:p w14:paraId="5AE834B6" w14:textId="248569A0" w:rsidR="00B55C92" w:rsidRPr="001F32EB" w:rsidRDefault="00424CDB" w:rsidP="00424CDB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undefined</w:t>
      </w:r>
    </w:p>
    <w:p w14:paraId="6D0EA8E0" w14:textId="3E766613" w:rsidR="00284924" w:rsidRPr="001F32EB" w:rsidRDefault="00E50E32" w:rsidP="00284924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๒</w:t>
      </w:r>
      <w:r w:rsidR="00B55C92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.๒ ค่าเบี้ยเลี้ยงระดับ ๙ ขึ้นไป</w:t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เป็น</w:t>
      </w:r>
      <w:proofErr w:type="spellStart"/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เงิ</w:t>
      </w:r>
      <w:proofErr w:type="spellEnd"/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น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๒๗๐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  <w:t xml:space="preserve">บาท</w:t>
      </w:r>
    </w:p>
    <w:p w14:paraId="5AE834B6" w14:textId="248569A0" w:rsidR="00B55C92" w:rsidRPr="001F32EB" w:rsidRDefault="00424CDB" w:rsidP="00424CDB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(๑ วัน x ๑ คน x ๒๗๐ บาท = ๒๗๐ บาท)</w:t>
      </w:r>
    </w:p>
    <w:p w14:paraId="6D0EA8E0" w14:textId="3E766613" w:rsidR="00284924" w:rsidRPr="001F32EB" w:rsidRDefault="00E50E32" w:rsidP="00284924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๒</w:t>
      </w:r>
      <w:r w:rsidR="00B55C92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.๓ ค่าเบี้ยเลี้ยง</w:t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เป็น</w:t>
      </w:r>
      <w:proofErr w:type="spellStart"/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เงิ</w:t>
      </w:r>
      <w:proofErr w:type="spellEnd"/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น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๒๔๐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  <w:t xml:space="preserve">บาท</w:t>
      </w:r>
    </w:p>
    <w:p w14:paraId="5AE834B6" w14:textId="248569A0" w:rsidR="00B55C92" w:rsidRPr="001F32EB" w:rsidRDefault="00424CDB" w:rsidP="00424CDB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(๑ วัน x ๑ คน x ๒๔๐ บาท = ๒๔๐ บาท)</w:t>
      </w:r>
    </w:p>
    <w:p w14:paraId="6D0EA8E0" w14:textId="3E766613" w:rsidR="00284924" w:rsidRPr="001F32EB" w:rsidRDefault="00E50E32" w:rsidP="00284924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๒</w:t>
      </w:r>
      <w:r w:rsidR="00B55C92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.๔ ค่าเช่าที่พัก</w:t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เป็น</w:t>
      </w:r>
      <w:proofErr w:type="spellStart"/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เงิ</w:t>
      </w:r>
      <w:proofErr w:type="spellEnd"/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น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๒,๐๐๐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  <w:t xml:space="preserve">บาท</w:t>
      </w:r>
    </w:p>
    <w:p w14:paraId="5AE834B6" w14:textId="248569A0" w:rsidR="00B55C92" w:rsidRPr="001F32EB" w:rsidRDefault="00424CDB" w:rsidP="00424CDB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undefined</w:t>
      </w:r>
    </w:p>
    <w:p w14:paraId="49C36718" w14:textId="5277C639" w:rsidR="0016590C" w:rsidRPr="001F32EB" w:rsidRDefault="0016590C" w:rsidP="00E57665">
      <w:pPr>
        <w:pStyle w:val="ListParagraph"/>
        <w:tabs>
          <w:tab w:val="right" w:pos="5529"/>
          <w:tab w:val="left" w:pos="6096"/>
          <w:tab w:val="right" w:pos="8364"/>
          <w:tab w:val="left" w:pos="8505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>รวมเป็น</w:t>
      </w:r>
      <w:proofErr w:type="spellStart"/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>เงิ</w:t>
      </w:r>
      <w:proofErr w:type="spellEnd"/>
      <w:r w:rsidRPr="001F32EB">
        <w:rPr>
          <w:rFonts w:ascii="TH SarabunIT๙" w:hAnsi="TH SarabunIT๙" w:cs="TH SarabunIT๙"/>
          <w:spacing w:val="4"/>
          <w:sz w:val="32"/>
          <w:szCs w:val="32"/>
        </w:rPr>
        <w:t>น</w:t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 จำนวน 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๒,๕๑๐</w:t>
      </w:r>
      <w:r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/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/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 บาท (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สองพันห้าร้อยสิบบาทถ้วน</w:t>
      </w:r>
      <w:proofErr w:type="spellStart"/>
      <w:r w:rsidRPr="001F32EB">
        <w:rPr>
          <w:rFonts w:ascii="TH SarabunIT๙" w:hAnsi="TH SarabunIT๙" w:cs="TH SarabunIT๙"/>
          <w:sz w:val="32"/>
          <w:szCs w:val="32"/>
        </w:rPr>
        <w:t/>
      </w:r>
      <w:proofErr w:type="spellEnd"/>
      <w:r w:rsidRPr="001F32EB">
        <w:rPr>
          <w:rFonts w:ascii="TH SarabunIT๙" w:hAnsi="TH SarabunIT๙" w:cs="TH SarabunIT๙"/>
          <w:spacing w:val="4"/>
          <w:sz w:val="32"/>
          <w:szCs w:val="32"/>
        </w:rPr>
        <w:t/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>)</w:t>
      </w:r>
    </w:p>
    <w:p w14:paraId="6D3ED87B" w14:textId="1605AC68" w:rsidR="00A9589A" w:rsidRPr="00726848" w:rsidRDefault="00126CDE" w:rsidP="00B714C8">
      <w:pPr>
        <w:pStyle w:val="ListParagraph"/>
        <w:numPr>
          <w:ilvl w:val="0"/>
          <w:numId w:val="12"/>
        </w:numPr>
        <w:tabs>
          <w:tab w:val="left" w:pos="1786"/>
        </w:tabs>
        <w:spacing w:before="120"/>
        <w:ind w:left="0" w:right="-57" w:firstLine="1429"/>
        <w:jc w:val="thaiDistribute"/>
        <w:rPr>
          <w:rFonts w:ascii="TH SarabunIT๙" w:hAnsi="TH SarabunIT๙" w:cs="TH SarabunIT๙"/>
          <w:sz w:val="32"/>
          <w:szCs w:val="32"/>
        </w:rPr>
      </w:pPr>
      <w:r w:rsidRPr="001F32EB">
        <w:rPr>
          <w:rFonts w:ascii="TH SarabunIT๙" w:eastAsia="Calibri" w:hAnsi="TH SarabunIT๙" w:cs="TH SarabunIT๙"/>
          <w:spacing w:val="-2"/>
          <w:sz w:val="32"/>
          <w:szCs w:val="32"/>
          <w:cs/>
        </w:rPr>
        <w:t xml:space="preserve">ขออนุมัติยืมเงินราชการ </w:t>
      </w:r>
      <w:r w:rsidRPr="001F32EB">
        <w:rPr>
          <w:rFonts w:ascii="TH SarabunIT๙" w:eastAsia="Calibri" w:hAnsi="TH SarabunIT๙" w:cs="TH SarabunIT๙"/>
          <w:spacing w:val="-2"/>
          <w:sz w:val="33"/>
          <w:szCs w:val="33"/>
          <w:u w:val="single"/>
          <w:cs/>
        </w:rPr>
        <w:t xml:space="preserve">จำนวน </w:t>
      </w:r>
      <w:r w:rsidR="00983E73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๒,๕๑๐</w:t>
      </w:r>
      <w:proofErr w:type="spellStart"/>
      <w:r w:rsidR="00983E73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/>
      </w:r>
      <w:proofErr w:type="spellEnd"/>
      <w:r w:rsidR="00983E73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/>
      </w:r>
      <w:r w:rsidR="008A5CEA" w:rsidRPr="001F32EB">
        <w:rPr>
          <w:rFonts w:ascii="TH SarabunIT๙" w:hAnsi="TH SarabunIT๙" w:cs="TH SarabunIT๙"/>
          <w:sz w:val="32"/>
          <w:szCs w:val="32"/>
          <w:u w:val="single"/>
          <w:cs/>
        </w:rPr>
        <w:t xml:space="preserve"> บาท</w:t>
      </w:r>
      <w:r w:rsidR="008A5CEA" w:rsidRPr="001F32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A5CEA" w:rsidRPr="001F32EB">
        <w:rPr>
          <w:rFonts w:ascii="TH SarabunIT๙" w:hAnsi="TH SarabunIT๙" w:cs="TH SarabunIT๙"/>
          <w:sz w:val="32"/>
          <w:szCs w:val="32"/>
        </w:rPr>
        <w:t>(</w:t>
      </w:r>
      <w:r w:rsidR="00983E73" w:rsidRPr="001F32EB">
        <w:rPr>
          <w:rFonts w:ascii="TH SarabunIT๙" w:hAnsi="TH SarabunIT๙" w:cs="TH SarabunIT๙"/>
          <w:sz w:val="32"/>
          <w:szCs w:val="32"/>
        </w:rPr>
        <w:t xml:space="preserve">สองพันห้าร้อยสิบบาทถ้วน</w:t>
      </w:r>
      <w:proofErr w:type="spellStart"/>
      <w:r w:rsidR="00983E73" w:rsidRPr="001F32EB">
        <w:rPr>
          <w:rFonts w:ascii="TH SarabunIT๙" w:hAnsi="TH SarabunIT๙" w:cs="TH SarabunIT๙"/>
          <w:sz w:val="32"/>
          <w:szCs w:val="32"/>
        </w:rPr>
        <w:t/>
      </w:r>
      <w:r w:rsidR="00983E73" w:rsidRPr="00726848">
        <w:rPr>
          <w:rFonts w:ascii="TH SarabunIT๙" w:hAnsi="TH SarabunIT๙" w:cs="TH SarabunIT๙"/>
          <w:sz w:val="32"/>
          <w:szCs w:val="32"/>
        </w:rPr>
        <w:t/>
      </w:r>
      <w:proofErr w:type="spellEnd"/>
      <w:r w:rsidR="00983E73" w:rsidRPr="00726848">
        <w:rPr>
          <w:rFonts w:ascii="TH SarabunIT๙" w:hAnsi="TH SarabunIT๙" w:cs="TH SarabunIT๙"/>
          <w:sz w:val="32"/>
          <w:szCs w:val="32"/>
        </w:rPr>
        <w:t/>
      </w:r>
      <w:r w:rsidR="008A5CEA" w:rsidRPr="00726848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8A5CEA" w:rsidRPr="00726848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และขออนุมัติให้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proofErr w:type="spellStart"/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proofErr w:type="spellEnd"/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เป็นผู้ยืมเงินราชการดังกล่าว</w:t>
      </w:r>
      <w:r w:rsidR="005D3485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D3485" w:rsidRPr="00726848">
        <w:rPr>
          <w:rFonts w:ascii="TH SarabunIT๙" w:hAnsi="TH SarabunIT๙" w:cs="TH SarabunIT๙"/>
          <w:sz w:val="32"/>
          <w:szCs w:val="32"/>
          <w:cs/>
        </w:rPr>
        <w:t xml:space="preserve">โดยใช้เงินงบประมาณประจำปีงบประมาณ พ.ศ. </w:t>
      </w:r>
      <w:r w:rsidR="00A70D3B" w:rsidRPr="00726848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๒๕๖๖</w:t>
      </w:r>
      <w:proofErr w:type="spellStart"/>
      <w:r w:rsidR="00A70D3B" w:rsidRPr="00726848">
        <w:rPr>
          <w:rFonts w:ascii="TH SarabunIT๙" w:eastAsia="Calibri" w:hAnsi="TH SarabunIT๙" w:cs="TH SarabunIT๙"/>
          <w:spacing w:val="-2"/>
          <w:sz w:val="32"/>
          <w:szCs w:val="32"/>
        </w:rPr>
        <w:t/>
      </w:r>
      <w:proofErr w:type="spellEnd"/>
      <w:r w:rsidR="00A70D3B" w:rsidRPr="00995315">
        <w:rPr>
          <w:rFonts w:ascii="TH SarabunIT๙" w:eastAsia="Calibri" w:hAnsi="TH SarabunIT๙" w:cs="TH SarabunIT๙"/>
          <w:spacing w:val="-2"/>
          <w:sz w:val="32"/>
          <w:szCs w:val="32"/>
        </w:rPr>
        <w:t/>
      </w:r>
      <w:r w:rsidR="00E06A49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="00995315" w:rsidRPr="00995315">
        <w:rPr>
          <w:rFonts w:ascii="TH SarabunPSK" w:hAnsi="TH SarabunPSK" w:cs="TH SarabunPSK"/>
          <w:color w:val="FF0000"/>
          <w:sz w:val="32"/>
          <w:szCs w:val="32"/>
          <w:u w:val="single"/>
          <w:cs/>
        </w:rPr>
        <w:t>(กรอกงบดำเนินงาน หรืองบรายจ่ายอื่น</w:t>
      </w:r>
      <w:r w:rsidR="00995315" w:rsidRPr="00995315">
        <w:rPr>
          <w:rFonts w:ascii="TH SarabunPSK" w:hAnsi="TH SarabunPSK" w:cs="TH SarabunPSK"/>
          <w:color w:val="FF0000"/>
          <w:sz w:val="32"/>
          <w:szCs w:val="32"/>
          <w:cs/>
        </w:rPr>
        <w:t>)</w:t>
      </w:r>
      <w:r w:rsidR="00A70D3B" w:rsidRPr="00995315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 </w:t>
      </w:r>
      <w:r w:rsidR="005D3485" w:rsidRPr="00995315">
        <w:rPr>
          <w:rFonts w:ascii="TH SarabunIT๙" w:hAnsi="TH SarabunIT๙" w:cs="TH SarabunIT๙"/>
          <w:sz w:val="32"/>
          <w:szCs w:val="32"/>
          <w:cs/>
        </w:rPr>
        <w:t>จาก</w:t>
      </w:r>
      <w:r w:rsidR="005D3485" w:rsidRPr="00726848">
        <w:rPr>
          <w:rFonts w:ascii="TH SarabunIT๙" w:hAnsi="TH SarabunIT๙" w:cs="TH SarabunIT๙"/>
          <w:sz w:val="32"/>
          <w:szCs w:val="32"/>
          <w:cs/>
        </w:rPr>
        <w:t>รหัส</w:t>
      </w:r>
      <w:r w:rsidR="005D3485" w:rsidRPr="00726848">
        <w:rPr>
          <w:rFonts w:ascii="TH SarabunIT๙" w:hAnsi="TH SarabunIT๙"/>
          <w:color w:val="000000" w:themeColor="text1"/>
          <w:sz w:val="32"/>
          <w:szCs w:val="32"/>
        </w:rPr>
        <w:t xml:space="preserve"> </w:t>
      </w:r>
      <w:r w:rsidR="005D3485" w:rsidRPr="004B563F">
        <w:rPr>
          <w:rFonts w:ascii="TH SarabunIT๙" w:hAnsi="TH SarabunIT๙" w:cs="TH SarabunIT๙"/>
          <w:sz w:val="32"/>
          <w:szCs w:val="32"/>
        </w:rPr>
        <w:t/>
      </w:r>
      <w:proofErr w:type="spellStart"/>
      <w:r w:rsidR="005D3485" w:rsidRPr="004B563F">
        <w:rPr>
          <w:rFonts w:ascii="TH SarabunIT๙" w:hAnsi="TH SarabunIT๙" w:cs="TH SarabunIT๙"/>
          <w:sz w:val="32"/>
          <w:szCs w:val="32"/>
        </w:rPr>
        <w:t/>
      </w:r>
      <w:proofErr w:type="spellEnd"/>
      <w:r w:rsidR="005D3485" w:rsidRPr="004B563F">
        <w:rPr>
          <w:rFonts w:ascii="TH SarabunIT๙" w:hAnsi="TH SarabunIT๙" w:cs="TH SarabunIT๙"/>
          <w:sz w:val="32"/>
          <w:szCs w:val="32"/>
        </w:rPr>
        <w:t/>
      </w:r>
      <w:r w:rsidR="004B563F" w:rsidRPr="004B563F">
        <w:rPr>
          <w:rFonts w:ascii="TH SarabunIT๙" w:hAnsi="TH SarabunIT๙" w:cs="TH SarabunIT๙"/>
          <w:color w:val="FF0000"/>
          <w:sz w:val="32"/>
          <w:szCs w:val="32"/>
          <w:cs/>
        </w:rPr>
        <w:t>/กรอกกิจกรรมย่อย (ถ้ามี)</w:t>
      </w:r>
    </w:p>
    <w:p w14:paraId="1F03E65D" w14:textId="3D03C3BC" w:rsidR="00A9589A" w:rsidRPr="00297E00" w:rsidRDefault="00A9589A" w:rsidP="00A9589A">
      <w:pPr>
        <w:spacing w:before="120"/>
        <w:ind w:firstLine="1418"/>
        <w:jc w:val="thaiDistribute"/>
        <w:rPr>
          <w:rFonts w:ascii="TH SarabunIT๙" w:eastAsia="Calibri" w:hAnsi="TH SarabunIT๙" w:cs="TH SarabunIT๙"/>
          <w:spacing w:val="-2"/>
          <w:sz w:val="32"/>
          <w:szCs w:val="32"/>
        </w:rPr>
      </w:pP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จึงเรียนมาเพื่อโปรดพิจารณา</w:t>
      </w:r>
      <w:r w:rsidR="008A5CEA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อนุมัติ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ทั้งนี้</w:t>
      </w:r>
      <w:r w:rsidR="008A5CEA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เป็นอำนาจ</w:t>
      </w:r>
      <w:r w:rsidR="008A5CEA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ของ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FCA86DF" w14:textId="77777777" w:rsidR="00415350" w:rsidRPr="00A37B42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0C2284E" w14:textId="7890F5D8" w:rsidR="00B64FEC" w:rsidRPr="009A677E" w:rsidRDefault="00415350" w:rsidP="00676C0F">
      <w:pPr>
        <w:tabs>
          <w:tab w:val="center" w:pos="5812"/>
        </w:tabs>
        <w:ind w:right="-624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>(</w:t>
      </w:r>
      <w:r w:rsidR="00AC1D83">
        <w:rPr>
          <w:rFonts w:ascii="TH SarabunIT๙" w:hAnsi="TH SarabunIT๙" w:cs="TH SarabunIT๙"/>
          <w:sz w:val="32"/>
          <w:szCs w:val="32"/>
        </w:rPr>
        <w:t/>
      </w:r>
      <w:r w:rsidR="00AC1D83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r w:rsidR="00AC1D83">
        <w:rPr>
          <w:rFonts w:ascii="TH SarabunIT๙" w:hAnsi="TH SarabunIT๙" w:cs="TH SarabunIT๙"/>
          <w:sz w:val="32"/>
          <w:szCs w:val="32"/>
        </w:rPr>
        <w:t/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>)</w:t>
      </w:r>
    </w:p>
    <w:p w14:paraId="439112B3" w14:textId="759CC97A" w:rsidR="00B64FEC" w:rsidRPr="009A677E" w:rsidRDefault="00B332DF" w:rsidP="00676C0F">
      <w:pPr>
        <w:tabs>
          <w:tab w:val="center" w:pos="5812"/>
        </w:tabs>
        <w:ind w:right="-624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AC1D83">
        <w:rPr>
          <w:rFonts w:ascii="TH SarabunIT๙" w:hAnsi="TH SarabunIT๙" w:cs="TH SarabunIT๙"/>
          <w:sz w:val="32"/>
          <w:szCs w:val="32"/>
        </w:rPr>
        <w:t/>
      </w:r>
      <w:proofErr w:type="spellStart"/>
      <w:r w:rsidR="00AC1D83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proofErr w:type="spellEnd"/>
      <w:r w:rsidR="00AC1D83">
        <w:rPr>
          <w:rFonts w:ascii="TH SarabunIT๙" w:hAnsi="TH SarabunIT๙" w:cs="TH SarabunIT๙"/>
          <w:sz w:val="32"/>
          <w:szCs w:val="32"/>
        </w:rPr>
        <w:t/>
      </w:r>
    </w:p>
    <w:p w14:paraId="5D11A100" w14:textId="77777777" w:rsidR="00A63DD9" w:rsidRDefault="00A63DD9">
      <w:r>
        <w:br w:type="page"/>
      </w:r>
    </w:p>
    <w:tbl>
      <w:tblPr>
        <w:tblStyle w:val="TableGrid"/>
        <w:tblW w:w="10280" w:type="dxa"/>
        <w:tblInd w:w="-459" w:type="dxa"/>
        <w:tblLook w:val="04A0" w:firstRow="1" w:lastRow="0" w:firstColumn="1" w:lastColumn="0" w:noHBand="0" w:noVBand="1"/>
      </w:tblPr>
      <w:tblGrid>
        <w:gridCol w:w="4565"/>
        <w:gridCol w:w="2476"/>
        <w:gridCol w:w="3239"/>
      </w:tblGrid>
      <w:tr w:rsidR="00E61EA2" w:rsidRPr="00F36827" w14:paraId="375247CA" w14:textId="77777777" w:rsidTr="00F94DD5">
        <w:trPr>
          <w:trHeight w:val="2475"/>
        </w:trPr>
        <w:tc>
          <w:tcPr>
            <w:tcW w:w="4565" w:type="dxa"/>
          </w:tcPr>
          <w:p w14:paraId="085A5438" w14:textId="77777777" w:rsidR="00E37D1D" w:rsidRPr="00F36827" w:rsidRDefault="00A63DD9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/>
                <w:color w:val="000000" w:themeColor="text1"/>
                <w:sz w:val="32"/>
                <w:szCs w:val="32"/>
                <w:cs/>
              </w:rPr>
              <w:lastRenderedPageBreak/>
              <w:br w:type="page"/>
            </w:r>
            <w:r w:rsidR="00E37D1D"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เรียน </w:t>
            </w:r>
            <w:r w:rsidR="00E37D1D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เลขาธิการ </w:t>
            </w:r>
            <w:proofErr w:type="spellStart"/>
            <w:r w:rsidR="00E37D1D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สผ</w:t>
            </w:r>
            <w:proofErr w:type="spellEnd"/>
            <w:r w:rsidR="00E37D1D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.</w:t>
            </w:r>
          </w:p>
          <w:p w14:paraId="0C5DAC4F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โปรดพิจารณา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ab/>
            </w:r>
          </w:p>
          <w:p w14:paraId="00A7FC83" w14:textId="5E00F201" w:rsidR="00E37D1D" w:rsidRP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1.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  <w:cs/>
              </w:rPr>
              <w:t>อนุมัติ</w:t>
            </w:r>
            <w:r w:rsidR="00D61FEC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ขออนุมัติเดินทางไปราชการในประเทศ 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  <w:cs/>
              </w:rPr>
              <w:t xml:space="preserve"> วันที่ </w:t>
            </w:r>
            <w:r w:rsidR="00CD33A7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ในวันที่ ๒๗ กุมภาพันธ์ ๒๕๖๖</w:t>
            </w:r>
            <w:proofErr w:type="spellStart"/>
            <w:r w:rsidR="00CD33A7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/>
            </w:r>
            <w:proofErr w:type="spellEnd"/>
            <w:r w:rsidR="00CD33A7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/>
            </w:r>
          </w:p>
          <w:p w14:paraId="478EEEB4" w14:textId="7712EC15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2.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อนุมัติค่าใช้จ่ายจำนวน </w:t>
            </w:r>
            <w:r w:rsidR="0018042C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๒,๕๑๐</w:t>
            </w:r>
            <w:r w:rsidR="00D61FEC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r w:rsidR="0018042C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บาท </w:t>
            </w:r>
          </w:p>
          <w:p w14:paraId="27EB23CA" w14:textId="72B3BFDC" w:rsid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3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.ให้ กคพ. ตัดค่าใช้จ่ายจาก </w:t>
            </w:r>
            <w:r w:rsidRPr="00E06A49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งบ </w:t>
            </w:r>
            <w:r w:rsidR="00E06A49" w:rsidRPr="00E06A49">
              <w:rPr>
                <w:rFonts w:ascii="TH SarabunPSK" w:hAnsi="TH SarabunPSK" w:cs="TH SarabunPSK" w:hint="cs"/>
                <w:color w:val="FF0000"/>
                <w:sz w:val="24"/>
                <w:szCs w:val="24"/>
                <w:cs/>
              </w:rPr>
              <w:t>(กรอกงบดำเนินงานหรือรายจ่ายอื่น)</w:t>
            </w:r>
            <w:r w:rsidR="00E06A49" w:rsidRPr="00A17E20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proofErr w:type="spellStart"/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สล</w:t>
            </w:r>
            <w:proofErr w:type="spellEnd"/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ก.</w:t>
            </w:r>
            <w:r w:rsidR="00581DE2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 ร</w:t>
            </w:r>
            <w:r w:rsidR="00581DE2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หัส</w:t>
            </w:r>
            <w:r w:rsidR="004B563F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 </w:t>
            </w:r>
            <w:r w:rsidR="004B563F" w:rsidRPr="004B563F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proofErr w:type="spellStart"/>
            <w:r w:rsidR="004B563F" w:rsidRPr="004B563F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proofErr w:type="spellEnd"/>
            <w:r w:rsidR="004B563F" w:rsidRPr="004B563F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r w:rsidR="004B563F" w:rsidRPr="004B563F">
              <w:rPr>
                <w:rFonts w:ascii="TH SarabunIT๙" w:hAnsi="TH SarabunIT๙" w:cs="TH SarabunIT๙"/>
                <w:color w:val="FF0000"/>
                <w:sz w:val="24"/>
                <w:szCs w:val="24"/>
                <w:cs/>
              </w:rPr>
              <w:t>/กรอกกิจกรรมย่อย (ถ้ามี)</w:t>
            </w:r>
          </w:p>
          <w:p w14:paraId="02C8BA0E" w14:textId="70EB92E8" w:rsidR="00E61EA2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4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. </w:t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อนุมัติยืมเงิน </w:t>
            </w:r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๒,๕๑๐</w:t>
            </w:r>
            <w:proofErr w:type="spellStart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proofErr w:type="spellEnd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บาท (</w:t>
            </w:r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สองพันห้าร้อยสิบบาทถ้วน</w:t>
            </w:r>
            <w:proofErr w:type="spellStart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proofErr w:type="spellEnd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/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) และโปรดลงนามในสัญญายืมเงินตามที่แนบ</w:t>
            </w:r>
          </w:p>
        </w:tc>
        <w:tc>
          <w:tcPr>
            <w:tcW w:w="2476" w:type="dxa"/>
          </w:tcPr>
          <w:p w14:paraId="69964B01" w14:textId="77777777" w:rsidR="00E61EA2" w:rsidRPr="00F36827" w:rsidRDefault="00E61EA2" w:rsidP="00367D64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อนุมัติ</w:t>
            </w:r>
          </w:p>
        </w:tc>
        <w:tc>
          <w:tcPr>
            <w:tcW w:w="3239" w:type="dxa"/>
          </w:tcPr>
          <w:p w14:paraId="45C84DBE" w14:textId="77777777" w:rsidR="00E61EA2" w:rsidRPr="00F36827" w:rsidRDefault="00E61EA2" w:rsidP="00367D64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กคพ.บันทึก</w:t>
            </w:r>
          </w:p>
          <w:p w14:paraId="305B3D7A" w14:textId="77777777" w:rsidR="00E61EA2" w:rsidRPr="00F36827" w:rsidRDefault="00E61EA2" w:rsidP="00E61EA2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</w:p>
        </w:tc>
      </w:tr>
    </w:tbl>
    <w:p w14:paraId="6A98DB62" w14:textId="3D782DDD" w:rsidR="00DB5049" w:rsidRPr="009A677E" w:rsidRDefault="00DB5049" w:rsidP="00DB5049">
      <w:pPr>
        <w:rPr>
          <w:rFonts w:ascii="TH SarabunIT๙" w:hAnsi="TH SarabunIT๙" w:cs="TH SarabunIT๙"/>
          <w:sz w:val="32"/>
          <w:szCs w:val="32"/>
        </w:rPr>
      </w:pPr>
    </w:p>
    <w:p w14:paraId="052537FD" w14:textId="03B4784F" w:rsidR="00DB5049" w:rsidRPr="009A677E" w:rsidRDefault="003645AA" w:rsidP="00DB5049">
      <w:pPr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9AA80B" wp14:editId="4E645F8F">
                <wp:simplePos x="0" y="0"/>
                <wp:positionH relativeFrom="column">
                  <wp:posOffset>-672643</wp:posOffset>
                </wp:positionH>
                <wp:positionV relativeFrom="paragraph">
                  <wp:posOffset>125400</wp:posOffset>
                </wp:positionV>
                <wp:extent cx="7203440" cy="899769"/>
                <wp:effectExtent l="0" t="0" r="0" b="2540"/>
                <wp:wrapNone/>
                <wp:docPr id="2" name="กลุ่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3440" cy="899769"/>
                          <a:chOff x="651" y="4708"/>
                          <a:chExt cx="12106" cy="1127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36" y="4708"/>
                            <a:ext cx="10921" cy="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90330" w14:textId="77777777" w:rsidR="00B64745" w:rsidRDefault="00B64745" w:rsidP="00B64745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วิสัยทัศน์ 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 xml:space="preserve"> 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ประเทศไทยเติบโตอย่างสมดุลและยั่งยืน ด้วยการวางแผนและขับเคลื่อนบริหารจัดการ</w:t>
                              </w:r>
                            </w:p>
                            <w:p w14:paraId="688BFD7C" w14:textId="77777777" w:rsidR="00B64745" w:rsidRDefault="00B64745" w:rsidP="00B64745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                ทรัพยากรธรรมชาติและสิ่งแวดล้อมที่ทันต่อการเปลี่ยนแปลง และยึดประโยชน์ของประชาชน</w:t>
                              </w:r>
                            </w:p>
                            <w:p w14:paraId="5D886EF6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วัฒนธรรม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มองผลประโยชน์ชาติ  มุ่งสร้างเครือข่าย แม่นในหลักการ มั่นในคุณธรรม</w:t>
                              </w:r>
                            </w:p>
                            <w:p w14:paraId="5615C94E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1CD88B6E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3A69C97D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076381AD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0F728558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37723CFD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349A7C58" w14:textId="77777777" w:rsidR="00B64745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</w:p>
                            <w:p w14:paraId="25A10BEB" w14:textId="77777777" w:rsidR="00B64745" w:rsidRPr="005F7FF7" w:rsidRDefault="00B64745" w:rsidP="00B64745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</w:p>
                            <w:p w14:paraId="1CF6A580" w14:textId="4468E293" w:rsidR="00E24A56" w:rsidRPr="00B64745" w:rsidRDefault="00E24A56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4708"/>
                            <a:ext cx="1185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E491C" w14:textId="77777777" w:rsidR="00E24A56" w:rsidRDefault="00E24A56" w:rsidP="003645AA">
                              <w:r>
                                <w:rPr>
                                  <w:rFonts w:cs="Cordia New"/>
                                  <w:noProof/>
                                </w:rPr>
                                <w:drawing>
                                  <wp:inline distT="0" distB="0" distL="0" distR="0" wp14:anchorId="6570D727" wp14:editId="34FAED74">
                                    <wp:extent cx="523875" cy="533400"/>
                                    <wp:effectExtent l="0" t="0" r="9525" b="0"/>
                                    <wp:docPr id="7" name="รูปภาพ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38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AA80B" id="กลุ่ม 2" o:spid="_x0000_s1026" style="position:absolute;margin-left:-52.95pt;margin-top:9.85pt;width:567.2pt;height:70.85pt;z-index:251659264" coordorigin="651,4708" coordsize="12106,1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36;top:4708;width:10921;height:9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" stroked="f" strokecolor="white">
                  <v:textbox>
                    <w:txbxContent>
                      <w:p w14:paraId="06C90330" w14:textId="77777777" w:rsidR="00B64745" w:rsidRDefault="00B64745" w:rsidP="00B64745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วิสัยทัศน์ 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 xml:space="preserve"> 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>ประเทศไทยเติบโตอย่างสมดุลและยั่งยืน ด้วยการวางแผนและขับเคลื่อนบริหารจัดการ</w:t>
                        </w:r>
                      </w:p>
                      <w:p w14:paraId="688BFD7C" w14:textId="77777777" w:rsidR="00B64745" w:rsidRDefault="00B64745" w:rsidP="00B64745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                ทรัพยากรธรรมชาติและสิ่งแวดล้อมที่ทันต่อการเปลี่ยนแปลง และยึดประโยชน์ของประชาชน</w:t>
                        </w:r>
                      </w:p>
                      <w:p w14:paraId="5D886EF6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วัฒนธรรม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>มองผลประโยชน์ชาติ  มุ่งสร้างเครือข่าย แม่นในหลักการ มั่นในคุณธรรม</w:t>
                        </w:r>
                      </w:p>
                      <w:p w14:paraId="5615C94E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1CD88B6E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3A69C97D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076381AD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0F728558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37723CFD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349A7C58" w14:textId="77777777" w:rsidR="00B64745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</w:p>
                      <w:p w14:paraId="25A10BEB" w14:textId="77777777" w:rsidR="00B64745" w:rsidRPr="005F7FF7" w:rsidRDefault="00B64745" w:rsidP="00B64745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</w:p>
                      <w:p w14:paraId="1CF6A580" w14:textId="4468E293" w:rsidR="00E24A56" w:rsidRPr="00B64745" w:rsidRDefault="00E24A56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</w:p>
                    </w:txbxContent>
                  </v:textbox>
                </v:shape>
                <v:shape id="Text Box 4" o:spid="_x0000_s1028" type="#_x0000_t202" style="position:absolute;left:651;top:4708;width:1185;height:1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" stroked="f">
                  <v:textbox>
                    <w:txbxContent>
                      <w:p w14:paraId="21AE491C" w14:textId="77777777" w:rsidR="00E24A56" w:rsidRDefault="00E24A56" w:rsidP="003645AA">
                        <w:r>
                          <w:rPr>
                            <w:rFonts w:cs="Cordia New"/>
                            <w:noProof/>
                          </w:rPr>
                          <w:drawing>
                            <wp:inline distT="0" distB="0" distL="0" distR="0" wp14:anchorId="6570D727" wp14:editId="34FAED74">
                              <wp:extent cx="523875" cy="533400"/>
                              <wp:effectExtent l="0" t="0" r="9525" b="0"/>
                              <wp:docPr id="7" name="รูปภาพ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38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E1A246" w14:textId="77777777" w:rsidR="00DB5049" w:rsidRPr="009A677E" w:rsidRDefault="00DB5049" w:rsidP="00E61EA2">
      <w:pPr>
        <w:tabs>
          <w:tab w:val="left" w:pos="1494"/>
        </w:tabs>
        <w:rPr>
          <w:rFonts w:ascii="TH SarabunIT๙" w:hAnsi="TH SarabunIT๙" w:cs="TH SarabunIT๙"/>
          <w:cs/>
        </w:rPr>
      </w:pPr>
    </w:p>
    <w:sectPr w:rsidR="00DB5049" w:rsidRPr="009A677E" w:rsidSect="00E91F8B">
      <w:pgSz w:w="11906" w:h="16838"/>
      <w:pgMar w:top="1418" w:right="1133" w:bottom="568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DCA3C" w14:textId="77777777" w:rsidR="00B50D19" w:rsidRDefault="00B50D19">
      <w:r>
        <w:separator/>
      </w:r>
    </w:p>
  </w:endnote>
  <w:endnote w:type="continuationSeparator" w:id="0">
    <w:p w14:paraId="0B6827CA" w14:textId="77777777" w:rsidR="00B50D19" w:rsidRDefault="00B50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C66A2" w14:textId="77777777" w:rsidR="00B50D19" w:rsidRDefault="00B50D19">
      <w:r>
        <w:separator/>
      </w:r>
    </w:p>
  </w:footnote>
  <w:footnote w:type="continuationSeparator" w:id="0">
    <w:p w14:paraId="6078E591" w14:textId="77777777" w:rsidR="00B50D19" w:rsidRDefault="00B50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CA"/>
    <w:multiLevelType w:val="hybridMultilevel"/>
    <w:tmpl w:val="A6C8B6F0"/>
    <w:lvl w:ilvl="0" w:tplc="C7DE2B44">
      <w:start w:val="1"/>
      <w:numFmt w:val="decimal"/>
      <w:lvlText w:val="%1)"/>
      <w:lvlJc w:val="left"/>
      <w:pPr>
        <w:ind w:left="180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F33B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2" w15:restartNumberingAfterBreak="0">
    <w:nsid w:val="11E82AF3"/>
    <w:multiLevelType w:val="hybridMultilevel"/>
    <w:tmpl w:val="023C1D3A"/>
    <w:lvl w:ilvl="0" w:tplc="87B82D1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322BBD"/>
    <w:multiLevelType w:val="hybridMultilevel"/>
    <w:tmpl w:val="832EDE0E"/>
    <w:lvl w:ilvl="0" w:tplc="AF0CF44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1C257F8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5" w15:restartNumberingAfterBreak="0">
    <w:nsid w:val="1F0D65C7"/>
    <w:multiLevelType w:val="hybridMultilevel"/>
    <w:tmpl w:val="3DAE8F88"/>
    <w:lvl w:ilvl="0" w:tplc="01D467EE">
      <w:start w:val="1"/>
      <w:numFmt w:val="thaiNumbers"/>
      <w:lvlText w:val="%1."/>
      <w:lvlJc w:val="left"/>
      <w:pPr>
        <w:ind w:left="1789" w:hanging="360"/>
      </w:pPr>
      <w:rPr>
        <w:rFonts w:cs="Cordia New" w:hint="default"/>
        <w:b w:val="0"/>
        <w:bCs w:val="0"/>
        <w:sz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2BA63802"/>
    <w:multiLevelType w:val="hybridMultilevel"/>
    <w:tmpl w:val="51D4A42A"/>
    <w:lvl w:ilvl="0" w:tplc="0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8EC078C"/>
    <w:multiLevelType w:val="hybridMultilevel"/>
    <w:tmpl w:val="151C4F58"/>
    <w:lvl w:ilvl="0" w:tplc="9878D5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436650E"/>
    <w:multiLevelType w:val="hybridMultilevel"/>
    <w:tmpl w:val="E92A7386"/>
    <w:lvl w:ilvl="0" w:tplc="735607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DF83D45"/>
    <w:multiLevelType w:val="hybridMultilevel"/>
    <w:tmpl w:val="94667E02"/>
    <w:lvl w:ilvl="0" w:tplc="12D6FDEA">
      <w:start w:val="1"/>
      <w:numFmt w:val="decimal"/>
      <w:lvlText w:val="%1."/>
      <w:lvlJc w:val="left"/>
      <w:pPr>
        <w:ind w:left="17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0" w15:restartNumberingAfterBreak="0">
    <w:nsid w:val="5E6A5511"/>
    <w:multiLevelType w:val="hybridMultilevel"/>
    <w:tmpl w:val="6F1CF0A2"/>
    <w:lvl w:ilvl="0" w:tplc="BBB20B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E5344"/>
    <w:multiLevelType w:val="multilevel"/>
    <w:tmpl w:val="6032E3AA"/>
    <w:styleLink w:val="CurrentList1"/>
    <w:lvl w:ilvl="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61681505"/>
    <w:multiLevelType w:val="hybridMultilevel"/>
    <w:tmpl w:val="6E1CC930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 w15:restartNumberingAfterBreak="0">
    <w:nsid w:val="66ED4E6F"/>
    <w:multiLevelType w:val="hybridMultilevel"/>
    <w:tmpl w:val="F990BD52"/>
    <w:lvl w:ilvl="0" w:tplc="7130A1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70540AF9"/>
    <w:multiLevelType w:val="hybridMultilevel"/>
    <w:tmpl w:val="5C06B656"/>
    <w:lvl w:ilvl="0" w:tplc="54D6F47A">
      <w:start w:val="1"/>
      <w:numFmt w:val="thaiNumbers"/>
      <w:lvlText w:val="%1."/>
      <w:lvlJc w:val="left"/>
      <w:pPr>
        <w:ind w:left="1800" w:hanging="360"/>
      </w:pPr>
      <w:rPr>
        <w:rFonts w:cs="Cordia New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34135201">
    <w:abstractNumId w:val="12"/>
  </w:num>
  <w:num w:numId="2" w16cid:durableId="364869064">
    <w:abstractNumId w:val="0"/>
  </w:num>
  <w:num w:numId="3" w16cid:durableId="1497528024">
    <w:abstractNumId w:val="2"/>
  </w:num>
  <w:num w:numId="4" w16cid:durableId="1121799724">
    <w:abstractNumId w:val="13"/>
  </w:num>
  <w:num w:numId="5" w16cid:durableId="2124109629">
    <w:abstractNumId w:val="6"/>
  </w:num>
  <w:num w:numId="6" w16cid:durableId="106893229">
    <w:abstractNumId w:val="3"/>
  </w:num>
  <w:num w:numId="7" w16cid:durableId="1069888736">
    <w:abstractNumId w:val="8"/>
  </w:num>
  <w:num w:numId="8" w16cid:durableId="1089042843">
    <w:abstractNumId w:val="7"/>
  </w:num>
  <w:num w:numId="9" w16cid:durableId="1348753426">
    <w:abstractNumId w:val="9"/>
  </w:num>
  <w:num w:numId="10" w16cid:durableId="1126779369">
    <w:abstractNumId w:val="4"/>
  </w:num>
  <w:num w:numId="11" w16cid:durableId="656963077">
    <w:abstractNumId w:val="1"/>
  </w:num>
  <w:num w:numId="12" w16cid:durableId="1749307288">
    <w:abstractNumId w:val="5"/>
  </w:num>
  <w:num w:numId="13" w16cid:durableId="1166282135">
    <w:abstractNumId w:val="10"/>
  </w:num>
  <w:num w:numId="14" w16cid:durableId="299189738">
    <w:abstractNumId w:val="11"/>
  </w:num>
  <w:num w:numId="15" w16cid:durableId="149254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F7"/>
    <w:rsid w:val="00001637"/>
    <w:rsid w:val="00002784"/>
    <w:rsid w:val="00002C88"/>
    <w:rsid w:val="000136D0"/>
    <w:rsid w:val="00021CCC"/>
    <w:rsid w:val="000238A5"/>
    <w:rsid w:val="00024A58"/>
    <w:rsid w:val="0002561C"/>
    <w:rsid w:val="00035DF5"/>
    <w:rsid w:val="0004489F"/>
    <w:rsid w:val="0004541E"/>
    <w:rsid w:val="000472D7"/>
    <w:rsid w:val="00052180"/>
    <w:rsid w:val="000548E8"/>
    <w:rsid w:val="00057A02"/>
    <w:rsid w:val="00057D0F"/>
    <w:rsid w:val="00060007"/>
    <w:rsid w:val="00074A27"/>
    <w:rsid w:val="000869C2"/>
    <w:rsid w:val="000950B3"/>
    <w:rsid w:val="00097C0C"/>
    <w:rsid w:val="000A2D81"/>
    <w:rsid w:val="000A3A23"/>
    <w:rsid w:val="000A6200"/>
    <w:rsid w:val="000C0788"/>
    <w:rsid w:val="000C4F4C"/>
    <w:rsid w:val="000D35B8"/>
    <w:rsid w:val="000D62D3"/>
    <w:rsid w:val="000E7205"/>
    <w:rsid w:val="000F3CED"/>
    <w:rsid w:val="000F4B32"/>
    <w:rsid w:val="00110426"/>
    <w:rsid w:val="00120438"/>
    <w:rsid w:val="00120935"/>
    <w:rsid w:val="00126CDE"/>
    <w:rsid w:val="001276DB"/>
    <w:rsid w:val="0013068A"/>
    <w:rsid w:val="00131CE0"/>
    <w:rsid w:val="00142D64"/>
    <w:rsid w:val="001431CA"/>
    <w:rsid w:val="0014354A"/>
    <w:rsid w:val="00143869"/>
    <w:rsid w:val="001439D9"/>
    <w:rsid w:val="001446AC"/>
    <w:rsid w:val="001472B3"/>
    <w:rsid w:val="001601B0"/>
    <w:rsid w:val="0016590C"/>
    <w:rsid w:val="001731DE"/>
    <w:rsid w:val="00175C95"/>
    <w:rsid w:val="0018042C"/>
    <w:rsid w:val="00190C6B"/>
    <w:rsid w:val="00191BAC"/>
    <w:rsid w:val="00194736"/>
    <w:rsid w:val="001A2CDA"/>
    <w:rsid w:val="001A2EB6"/>
    <w:rsid w:val="001B2B34"/>
    <w:rsid w:val="001B331E"/>
    <w:rsid w:val="001B6263"/>
    <w:rsid w:val="001C0604"/>
    <w:rsid w:val="001C2511"/>
    <w:rsid w:val="001C6880"/>
    <w:rsid w:val="001D0307"/>
    <w:rsid w:val="001D0B09"/>
    <w:rsid w:val="001D2655"/>
    <w:rsid w:val="001D4DA9"/>
    <w:rsid w:val="001D557C"/>
    <w:rsid w:val="001F32EB"/>
    <w:rsid w:val="001F3D5D"/>
    <w:rsid w:val="001F7AC8"/>
    <w:rsid w:val="00202177"/>
    <w:rsid w:val="00204559"/>
    <w:rsid w:val="0020528A"/>
    <w:rsid w:val="002105AD"/>
    <w:rsid w:val="00213AC1"/>
    <w:rsid w:val="00226E94"/>
    <w:rsid w:val="00234C23"/>
    <w:rsid w:val="00252F42"/>
    <w:rsid w:val="0025487B"/>
    <w:rsid w:val="0027305C"/>
    <w:rsid w:val="00275474"/>
    <w:rsid w:val="00281C43"/>
    <w:rsid w:val="00283CCA"/>
    <w:rsid w:val="00284924"/>
    <w:rsid w:val="00290A5C"/>
    <w:rsid w:val="00291717"/>
    <w:rsid w:val="00293D0B"/>
    <w:rsid w:val="002948B0"/>
    <w:rsid w:val="00297E00"/>
    <w:rsid w:val="002A0246"/>
    <w:rsid w:val="002B0F26"/>
    <w:rsid w:val="002B1177"/>
    <w:rsid w:val="002C06D1"/>
    <w:rsid w:val="002D38AE"/>
    <w:rsid w:val="002E2BB1"/>
    <w:rsid w:val="002E3D28"/>
    <w:rsid w:val="002E47E4"/>
    <w:rsid w:val="002E51BB"/>
    <w:rsid w:val="002F02D3"/>
    <w:rsid w:val="002F5F0A"/>
    <w:rsid w:val="002F7C85"/>
    <w:rsid w:val="003006B1"/>
    <w:rsid w:val="00301606"/>
    <w:rsid w:val="00306F8D"/>
    <w:rsid w:val="00311B06"/>
    <w:rsid w:val="00316189"/>
    <w:rsid w:val="00321FD0"/>
    <w:rsid w:val="00326012"/>
    <w:rsid w:val="00334C7E"/>
    <w:rsid w:val="003452B3"/>
    <w:rsid w:val="0034621E"/>
    <w:rsid w:val="00351AA3"/>
    <w:rsid w:val="003645AA"/>
    <w:rsid w:val="00364D58"/>
    <w:rsid w:val="00365CCD"/>
    <w:rsid w:val="00367D64"/>
    <w:rsid w:val="00370737"/>
    <w:rsid w:val="00376969"/>
    <w:rsid w:val="0037789F"/>
    <w:rsid w:val="00385FD4"/>
    <w:rsid w:val="00387040"/>
    <w:rsid w:val="003906B1"/>
    <w:rsid w:val="003A7568"/>
    <w:rsid w:val="003B1C6E"/>
    <w:rsid w:val="003B7472"/>
    <w:rsid w:val="003C78FA"/>
    <w:rsid w:val="003D13C4"/>
    <w:rsid w:val="003D41B3"/>
    <w:rsid w:val="003E13B1"/>
    <w:rsid w:val="003E468E"/>
    <w:rsid w:val="003E5285"/>
    <w:rsid w:val="003E7E6D"/>
    <w:rsid w:val="003F0316"/>
    <w:rsid w:val="003F0578"/>
    <w:rsid w:val="003F33A6"/>
    <w:rsid w:val="004002E9"/>
    <w:rsid w:val="00411394"/>
    <w:rsid w:val="00415198"/>
    <w:rsid w:val="00415350"/>
    <w:rsid w:val="00416190"/>
    <w:rsid w:val="00424CDB"/>
    <w:rsid w:val="0042600D"/>
    <w:rsid w:val="0043200C"/>
    <w:rsid w:val="00440998"/>
    <w:rsid w:val="00441274"/>
    <w:rsid w:val="00444E86"/>
    <w:rsid w:val="00446298"/>
    <w:rsid w:val="00455A63"/>
    <w:rsid w:val="00460121"/>
    <w:rsid w:val="004629B6"/>
    <w:rsid w:val="00463799"/>
    <w:rsid w:val="00471903"/>
    <w:rsid w:val="00477778"/>
    <w:rsid w:val="00481E35"/>
    <w:rsid w:val="004831B7"/>
    <w:rsid w:val="004875AF"/>
    <w:rsid w:val="00492183"/>
    <w:rsid w:val="004A2E25"/>
    <w:rsid w:val="004B3A0F"/>
    <w:rsid w:val="004B563F"/>
    <w:rsid w:val="004C0575"/>
    <w:rsid w:val="004C0A52"/>
    <w:rsid w:val="004D3503"/>
    <w:rsid w:val="004D40C2"/>
    <w:rsid w:val="004D5956"/>
    <w:rsid w:val="004E5659"/>
    <w:rsid w:val="005074E8"/>
    <w:rsid w:val="00513FF1"/>
    <w:rsid w:val="00516293"/>
    <w:rsid w:val="00522571"/>
    <w:rsid w:val="00523885"/>
    <w:rsid w:val="005318D9"/>
    <w:rsid w:val="0053219C"/>
    <w:rsid w:val="00533B32"/>
    <w:rsid w:val="0054183B"/>
    <w:rsid w:val="00543FAE"/>
    <w:rsid w:val="00547DC1"/>
    <w:rsid w:val="0055539C"/>
    <w:rsid w:val="005642F2"/>
    <w:rsid w:val="00566CA4"/>
    <w:rsid w:val="0058027C"/>
    <w:rsid w:val="005819FE"/>
    <w:rsid w:val="00581DE2"/>
    <w:rsid w:val="00596B9D"/>
    <w:rsid w:val="005C5149"/>
    <w:rsid w:val="005D33DF"/>
    <w:rsid w:val="005D3485"/>
    <w:rsid w:val="005E239A"/>
    <w:rsid w:val="005E2680"/>
    <w:rsid w:val="005F2977"/>
    <w:rsid w:val="005F4591"/>
    <w:rsid w:val="005F4BCC"/>
    <w:rsid w:val="005F551C"/>
    <w:rsid w:val="00601987"/>
    <w:rsid w:val="00611A04"/>
    <w:rsid w:val="00636452"/>
    <w:rsid w:val="00636937"/>
    <w:rsid w:val="006449A3"/>
    <w:rsid w:val="00645A44"/>
    <w:rsid w:val="006502EF"/>
    <w:rsid w:val="00662F30"/>
    <w:rsid w:val="0066408D"/>
    <w:rsid w:val="00664C09"/>
    <w:rsid w:val="00673436"/>
    <w:rsid w:val="0067404A"/>
    <w:rsid w:val="00676C0F"/>
    <w:rsid w:val="006800B1"/>
    <w:rsid w:val="006800DB"/>
    <w:rsid w:val="0069386E"/>
    <w:rsid w:val="0069497F"/>
    <w:rsid w:val="006A3087"/>
    <w:rsid w:val="006A7A2D"/>
    <w:rsid w:val="006B77DD"/>
    <w:rsid w:val="006C00A1"/>
    <w:rsid w:val="006C0E2E"/>
    <w:rsid w:val="006C0E5C"/>
    <w:rsid w:val="006C1707"/>
    <w:rsid w:val="006D230B"/>
    <w:rsid w:val="006D2A7A"/>
    <w:rsid w:val="006E569E"/>
    <w:rsid w:val="006F3E2A"/>
    <w:rsid w:val="00707C39"/>
    <w:rsid w:val="007135FF"/>
    <w:rsid w:val="00715E31"/>
    <w:rsid w:val="00716EF5"/>
    <w:rsid w:val="007207B4"/>
    <w:rsid w:val="00722841"/>
    <w:rsid w:val="00723C3D"/>
    <w:rsid w:val="0072578B"/>
    <w:rsid w:val="00726848"/>
    <w:rsid w:val="00734BEA"/>
    <w:rsid w:val="007432C9"/>
    <w:rsid w:val="0074709D"/>
    <w:rsid w:val="0075044A"/>
    <w:rsid w:val="00751F24"/>
    <w:rsid w:val="007543B9"/>
    <w:rsid w:val="0075583B"/>
    <w:rsid w:val="00757B97"/>
    <w:rsid w:val="00762F0F"/>
    <w:rsid w:val="00764F10"/>
    <w:rsid w:val="0078467C"/>
    <w:rsid w:val="007861C6"/>
    <w:rsid w:val="00787028"/>
    <w:rsid w:val="007A0EA7"/>
    <w:rsid w:val="007B00B0"/>
    <w:rsid w:val="007B2AA0"/>
    <w:rsid w:val="007B3254"/>
    <w:rsid w:val="007B79C3"/>
    <w:rsid w:val="007C1066"/>
    <w:rsid w:val="007C1391"/>
    <w:rsid w:val="007C18B1"/>
    <w:rsid w:val="007D02D5"/>
    <w:rsid w:val="007D1B2A"/>
    <w:rsid w:val="007D1FB0"/>
    <w:rsid w:val="007D2757"/>
    <w:rsid w:val="007D319E"/>
    <w:rsid w:val="007D5674"/>
    <w:rsid w:val="007F2BFD"/>
    <w:rsid w:val="007F5F51"/>
    <w:rsid w:val="0080601B"/>
    <w:rsid w:val="0081174B"/>
    <w:rsid w:val="00811E91"/>
    <w:rsid w:val="008130BB"/>
    <w:rsid w:val="00814AD4"/>
    <w:rsid w:val="008154C1"/>
    <w:rsid w:val="00817F41"/>
    <w:rsid w:val="00822F2C"/>
    <w:rsid w:val="00823660"/>
    <w:rsid w:val="008242F9"/>
    <w:rsid w:val="0082676E"/>
    <w:rsid w:val="00844FF7"/>
    <w:rsid w:val="00862BED"/>
    <w:rsid w:val="00864086"/>
    <w:rsid w:val="00874513"/>
    <w:rsid w:val="00875852"/>
    <w:rsid w:val="008776A6"/>
    <w:rsid w:val="008870B4"/>
    <w:rsid w:val="00890AB5"/>
    <w:rsid w:val="00893139"/>
    <w:rsid w:val="00896C1D"/>
    <w:rsid w:val="008A10DE"/>
    <w:rsid w:val="008A33AF"/>
    <w:rsid w:val="008A4CDC"/>
    <w:rsid w:val="008A5CEA"/>
    <w:rsid w:val="008D19F3"/>
    <w:rsid w:val="008D79C1"/>
    <w:rsid w:val="008E146F"/>
    <w:rsid w:val="008E5620"/>
    <w:rsid w:val="008E7A1C"/>
    <w:rsid w:val="008F23C0"/>
    <w:rsid w:val="008F2669"/>
    <w:rsid w:val="008F5F57"/>
    <w:rsid w:val="00900434"/>
    <w:rsid w:val="009046FC"/>
    <w:rsid w:val="009062B1"/>
    <w:rsid w:val="00907CC3"/>
    <w:rsid w:val="00911124"/>
    <w:rsid w:val="009123E3"/>
    <w:rsid w:val="00915D5E"/>
    <w:rsid w:val="00927124"/>
    <w:rsid w:val="00931198"/>
    <w:rsid w:val="00932132"/>
    <w:rsid w:val="009332FA"/>
    <w:rsid w:val="009333D2"/>
    <w:rsid w:val="00943A5B"/>
    <w:rsid w:val="00953129"/>
    <w:rsid w:val="009620C8"/>
    <w:rsid w:val="009633F8"/>
    <w:rsid w:val="00971613"/>
    <w:rsid w:val="009817E8"/>
    <w:rsid w:val="00983E73"/>
    <w:rsid w:val="009938AF"/>
    <w:rsid w:val="009938BA"/>
    <w:rsid w:val="00995315"/>
    <w:rsid w:val="00995D7C"/>
    <w:rsid w:val="00996CD0"/>
    <w:rsid w:val="009972EF"/>
    <w:rsid w:val="0099775D"/>
    <w:rsid w:val="009A03E8"/>
    <w:rsid w:val="009A55D1"/>
    <w:rsid w:val="009A677E"/>
    <w:rsid w:val="009A71C9"/>
    <w:rsid w:val="009B3155"/>
    <w:rsid w:val="009C0EA0"/>
    <w:rsid w:val="009C7F05"/>
    <w:rsid w:val="009D5311"/>
    <w:rsid w:val="009E35A4"/>
    <w:rsid w:val="009E5B8F"/>
    <w:rsid w:val="009E62FA"/>
    <w:rsid w:val="009E76D1"/>
    <w:rsid w:val="009F48AD"/>
    <w:rsid w:val="00A20A87"/>
    <w:rsid w:val="00A2177A"/>
    <w:rsid w:val="00A242E2"/>
    <w:rsid w:val="00A37B42"/>
    <w:rsid w:val="00A41B7B"/>
    <w:rsid w:val="00A46871"/>
    <w:rsid w:val="00A47CDD"/>
    <w:rsid w:val="00A50DED"/>
    <w:rsid w:val="00A51455"/>
    <w:rsid w:val="00A63DD9"/>
    <w:rsid w:val="00A70488"/>
    <w:rsid w:val="00A70D3B"/>
    <w:rsid w:val="00A70F36"/>
    <w:rsid w:val="00A81D1C"/>
    <w:rsid w:val="00A8536C"/>
    <w:rsid w:val="00A861BC"/>
    <w:rsid w:val="00A875F8"/>
    <w:rsid w:val="00A9589A"/>
    <w:rsid w:val="00A97ACA"/>
    <w:rsid w:val="00AA3AA6"/>
    <w:rsid w:val="00AB2561"/>
    <w:rsid w:val="00AB5EE2"/>
    <w:rsid w:val="00AC1D83"/>
    <w:rsid w:val="00AE3284"/>
    <w:rsid w:val="00AF5AF4"/>
    <w:rsid w:val="00B01369"/>
    <w:rsid w:val="00B052B8"/>
    <w:rsid w:val="00B0562B"/>
    <w:rsid w:val="00B071F4"/>
    <w:rsid w:val="00B13F1D"/>
    <w:rsid w:val="00B15FE0"/>
    <w:rsid w:val="00B20085"/>
    <w:rsid w:val="00B20297"/>
    <w:rsid w:val="00B2207F"/>
    <w:rsid w:val="00B27AAE"/>
    <w:rsid w:val="00B332DF"/>
    <w:rsid w:val="00B34CB1"/>
    <w:rsid w:val="00B50D19"/>
    <w:rsid w:val="00B51899"/>
    <w:rsid w:val="00B5359B"/>
    <w:rsid w:val="00B55C92"/>
    <w:rsid w:val="00B6085B"/>
    <w:rsid w:val="00B60F6E"/>
    <w:rsid w:val="00B64745"/>
    <w:rsid w:val="00B64FEC"/>
    <w:rsid w:val="00B67793"/>
    <w:rsid w:val="00B714C8"/>
    <w:rsid w:val="00B729D6"/>
    <w:rsid w:val="00B73EBE"/>
    <w:rsid w:val="00B80BA4"/>
    <w:rsid w:val="00B9417F"/>
    <w:rsid w:val="00BA1D1D"/>
    <w:rsid w:val="00BB2327"/>
    <w:rsid w:val="00BB31F2"/>
    <w:rsid w:val="00BB579F"/>
    <w:rsid w:val="00BB73D4"/>
    <w:rsid w:val="00BC2270"/>
    <w:rsid w:val="00BD005B"/>
    <w:rsid w:val="00BD1391"/>
    <w:rsid w:val="00BD79FC"/>
    <w:rsid w:val="00BE0DDF"/>
    <w:rsid w:val="00BE2C24"/>
    <w:rsid w:val="00BE51E6"/>
    <w:rsid w:val="00BF51AC"/>
    <w:rsid w:val="00C006B7"/>
    <w:rsid w:val="00C05792"/>
    <w:rsid w:val="00C17267"/>
    <w:rsid w:val="00C531BB"/>
    <w:rsid w:val="00C539F1"/>
    <w:rsid w:val="00C56EA3"/>
    <w:rsid w:val="00C70A98"/>
    <w:rsid w:val="00C744C0"/>
    <w:rsid w:val="00C76359"/>
    <w:rsid w:val="00C82136"/>
    <w:rsid w:val="00C84A85"/>
    <w:rsid w:val="00C8742A"/>
    <w:rsid w:val="00CB2745"/>
    <w:rsid w:val="00CC08F3"/>
    <w:rsid w:val="00CD2CF6"/>
    <w:rsid w:val="00CD33A7"/>
    <w:rsid w:val="00CD61EB"/>
    <w:rsid w:val="00CE1CD2"/>
    <w:rsid w:val="00CE789D"/>
    <w:rsid w:val="00CF35EB"/>
    <w:rsid w:val="00CF4564"/>
    <w:rsid w:val="00D029C0"/>
    <w:rsid w:val="00D02E21"/>
    <w:rsid w:val="00D03E8B"/>
    <w:rsid w:val="00D1384E"/>
    <w:rsid w:val="00D17675"/>
    <w:rsid w:val="00D17A50"/>
    <w:rsid w:val="00D209D5"/>
    <w:rsid w:val="00D33F31"/>
    <w:rsid w:val="00D36B68"/>
    <w:rsid w:val="00D4160C"/>
    <w:rsid w:val="00D41A67"/>
    <w:rsid w:val="00D47D94"/>
    <w:rsid w:val="00D52291"/>
    <w:rsid w:val="00D55FFE"/>
    <w:rsid w:val="00D57975"/>
    <w:rsid w:val="00D61FEC"/>
    <w:rsid w:val="00D7475F"/>
    <w:rsid w:val="00D77587"/>
    <w:rsid w:val="00D855BA"/>
    <w:rsid w:val="00D86C62"/>
    <w:rsid w:val="00D877E4"/>
    <w:rsid w:val="00D91F7C"/>
    <w:rsid w:val="00D921C4"/>
    <w:rsid w:val="00D937FE"/>
    <w:rsid w:val="00D93C97"/>
    <w:rsid w:val="00D9630A"/>
    <w:rsid w:val="00DA0E7C"/>
    <w:rsid w:val="00DA3B35"/>
    <w:rsid w:val="00DB5049"/>
    <w:rsid w:val="00DB7292"/>
    <w:rsid w:val="00DC6494"/>
    <w:rsid w:val="00DC7044"/>
    <w:rsid w:val="00DD46B2"/>
    <w:rsid w:val="00DD6D45"/>
    <w:rsid w:val="00DD75D4"/>
    <w:rsid w:val="00DE5827"/>
    <w:rsid w:val="00DF0099"/>
    <w:rsid w:val="00DF47EB"/>
    <w:rsid w:val="00DF7F0D"/>
    <w:rsid w:val="00E03D95"/>
    <w:rsid w:val="00E04212"/>
    <w:rsid w:val="00E06A49"/>
    <w:rsid w:val="00E078DB"/>
    <w:rsid w:val="00E10675"/>
    <w:rsid w:val="00E10BE5"/>
    <w:rsid w:val="00E158A6"/>
    <w:rsid w:val="00E15F11"/>
    <w:rsid w:val="00E21257"/>
    <w:rsid w:val="00E24A56"/>
    <w:rsid w:val="00E322D2"/>
    <w:rsid w:val="00E32A5A"/>
    <w:rsid w:val="00E37D1D"/>
    <w:rsid w:val="00E41E67"/>
    <w:rsid w:val="00E42DA7"/>
    <w:rsid w:val="00E42E51"/>
    <w:rsid w:val="00E4348B"/>
    <w:rsid w:val="00E4430B"/>
    <w:rsid w:val="00E50E32"/>
    <w:rsid w:val="00E521F0"/>
    <w:rsid w:val="00E52E11"/>
    <w:rsid w:val="00E545FA"/>
    <w:rsid w:val="00E5549A"/>
    <w:rsid w:val="00E57665"/>
    <w:rsid w:val="00E57747"/>
    <w:rsid w:val="00E61EA2"/>
    <w:rsid w:val="00E62C87"/>
    <w:rsid w:val="00E65414"/>
    <w:rsid w:val="00E65958"/>
    <w:rsid w:val="00E66630"/>
    <w:rsid w:val="00E67B77"/>
    <w:rsid w:val="00E70D46"/>
    <w:rsid w:val="00E70E57"/>
    <w:rsid w:val="00E838DD"/>
    <w:rsid w:val="00E84101"/>
    <w:rsid w:val="00E84CB8"/>
    <w:rsid w:val="00E91F8B"/>
    <w:rsid w:val="00E94CE8"/>
    <w:rsid w:val="00EA03C7"/>
    <w:rsid w:val="00EA065F"/>
    <w:rsid w:val="00EA0884"/>
    <w:rsid w:val="00EA1CDF"/>
    <w:rsid w:val="00EB5CC3"/>
    <w:rsid w:val="00EC045F"/>
    <w:rsid w:val="00EC0971"/>
    <w:rsid w:val="00EC0C21"/>
    <w:rsid w:val="00EC425D"/>
    <w:rsid w:val="00EC75EC"/>
    <w:rsid w:val="00EC7DDE"/>
    <w:rsid w:val="00ED11AA"/>
    <w:rsid w:val="00ED2897"/>
    <w:rsid w:val="00ED4194"/>
    <w:rsid w:val="00EE2950"/>
    <w:rsid w:val="00EE5709"/>
    <w:rsid w:val="00EE7C83"/>
    <w:rsid w:val="00EF6130"/>
    <w:rsid w:val="00EF6378"/>
    <w:rsid w:val="00F03255"/>
    <w:rsid w:val="00F151C7"/>
    <w:rsid w:val="00F21377"/>
    <w:rsid w:val="00F21D18"/>
    <w:rsid w:val="00F239C7"/>
    <w:rsid w:val="00F245C4"/>
    <w:rsid w:val="00F2583A"/>
    <w:rsid w:val="00F36827"/>
    <w:rsid w:val="00F4347F"/>
    <w:rsid w:val="00F45737"/>
    <w:rsid w:val="00F4631E"/>
    <w:rsid w:val="00F5441A"/>
    <w:rsid w:val="00F6075E"/>
    <w:rsid w:val="00F67638"/>
    <w:rsid w:val="00F7016A"/>
    <w:rsid w:val="00F71D3B"/>
    <w:rsid w:val="00F75749"/>
    <w:rsid w:val="00F759A9"/>
    <w:rsid w:val="00F80946"/>
    <w:rsid w:val="00F81BA3"/>
    <w:rsid w:val="00F903D7"/>
    <w:rsid w:val="00F94DD5"/>
    <w:rsid w:val="00F96F5A"/>
    <w:rsid w:val="00FA12B6"/>
    <w:rsid w:val="00FA6611"/>
    <w:rsid w:val="00FA6A1A"/>
    <w:rsid w:val="00FB509C"/>
    <w:rsid w:val="00FD5D11"/>
    <w:rsid w:val="00FE09FB"/>
    <w:rsid w:val="00FE185D"/>
    <w:rsid w:val="00FF6512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1181B"/>
  <w15:docId w15:val="{22695781-5269-43C3-BF26-FF4EBC7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47F"/>
    <w:rPr>
      <w:sz w:val="28"/>
      <w:szCs w:val="28"/>
    </w:rPr>
  </w:style>
  <w:style w:type="paragraph" w:styleId="Heading1">
    <w:name w:val="heading 1"/>
    <w:basedOn w:val="Normal"/>
    <w:next w:val="Normal"/>
    <w:qFormat/>
    <w:rsid w:val="00F4347F"/>
    <w:pPr>
      <w:keepNext/>
      <w:tabs>
        <w:tab w:val="left" w:pos="6237"/>
      </w:tabs>
      <w:outlineLvl w:val="0"/>
    </w:pPr>
    <w:rPr>
      <w:rFonts w:ascii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F4347F"/>
    <w:pPr>
      <w:keepNext/>
      <w:tabs>
        <w:tab w:val="left" w:pos="1134"/>
      </w:tabs>
      <w:outlineLvl w:val="1"/>
    </w:pPr>
    <w:rPr>
      <w:rFonts w:ascii="Angsana New" w:hAnsi="Angsana New"/>
      <w:sz w:val="32"/>
      <w:szCs w:val="32"/>
    </w:rPr>
  </w:style>
  <w:style w:type="paragraph" w:styleId="Heading3">
    <w:name w:val="heading 3"/>
    <w:basedOn w:val="Normal"/>
    <w:next w:val="Normal"/>
    <w:qFormat/>
    <w:rsid w:val="00F4347F"/>
    <w:pPr>
      <w:keepNext/>
      <w:jc w:val="right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F4347F"/>
    <w:pPr>
      <w:keepNext/>
      <w:tabs>
        <w:tab w:val="left" w:pos="3402"/>
      </w:tabs>
      <w:outlineLvl w:val="3"/>
    </w:pPr>
    <w:rPr>
      <w:rFonts w:ascii="Angsana New" w:hAnsi="Angsan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rsid w:val="00F4347F"/>
    <w:pPr>
      <w:keepNext/>
      <w:tabs>
        <w:tab w:val="left" w:pos="4536"/>
        <w:tab w:val="left" w:pos="9072"/>
      </w:tabs>
      <w:outlineLvl w:val="4"/>
    </w:pPr>
    <w:rPr>
      <w:rFonts w:ascii="Angsana New" w:hAnsi="Angsana New"/>
      <w:sz w:val="32"/>
      <w:szCs w:val="32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7568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3A7568"/>
    <w:rPr>
      <w:rFonts w:ascii="Tahoma" w:hAnsi="Tahoma"/>
      <w:sz w:val="16"/>
    </w:rPr>
  </w:style>
  <w:style w:type="paragraph" w:styleId="BodyText2">
    <w:name w:val="Body Text 2"/>
    <w:basedOn w:val="Normal"/>
    <w:link w:val="BodyText2Char"/>
    <w:rsid w:val="00F245C4"/>
    <w:pPr>
      <w:jc w:val="thaiDistribute"/>
    </w:pPr>
    <w:rPr>
      <w:rFonts w:cs="Cordia New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F245C4"/>
    <w:rPr>
      <w:rFonts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C006B7"/>
    <w:pPr>
      <w:ind w:left="720"/>
      <w:contextualSpacing/>
    </w:pPr>
    <w:rPr>
      <w:szCs w:val="35"/>
    </w:rPr>
  </w:style>
  <w:style w:type="table" w:styleId="TableGrid">
    <w:name w:val="Table Grid"/>
    <w:basedOn w:val="TableNormal"/>
    <w:rsid w:val="00E61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DD6D45"/>
    <w:rPr>
      <w:sz w:val="28"/>
      <w:szCs w:val="35"/>
    </w:rPr>
  </w:style>
  <w:style w:type="paragraph" w:styleId="Footer">
    <w:name w:val="footer"/>
    <w:basedOn w:val="Normal"/>
    <w:link w:val="Foot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DD6D45"/>
    <w:rPr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844FF7"/>
    <w:rPr>
      <w:color w:val="808080"/>
    </w:rPr>
  </w:style>
  <w:style w:type="paragraph" w:customStyle="1" w:styleId="bodythsarabun">
    <w:name w:val="body th sarabun"/>
    <w:basedOn w:val="Normal"/>
    <w:qFormat/>
    <w:rsid w:val="0013068A"/>
    <w:pPr>
      <w:spacing w:after="120"/>
      <w:ind w:firstLine="1429"/>
      <w:jc w:val="thaiDistribute"/>
    </w:pPr>
    <w:rPr>
      <w:rFonts w:ascii="TH SarabunIT๙" w:hAnsi="TH SarabunIT๙" w:cs="TH SarabunIT๙"/>
      <w:sz w:val="32"/>
      <w:szCs w:val="32"/>
    </w:rPr>
  </w:style>
  <w:style w:type="paragraph" w:customStyle="1" w:styleId="bodythsarabununderlined">
    <w:name w:val="body th sarabun underlined"/>
    <w:basedOn w:val="Normal"/>
    <w:qFormat/>
    <w:rsid w:val="00275474"/>
    <w:pPr>
      <w:tabs>
        <w:tab w:val="left" w:pos="9214"/>
      </w:tabs>
    </w:pPr>
    <w:rPr>
      <w:rFonts w:ascii="TH SarabunIT๙" w:eastAsia="TH SarabunIT๙" w:hAnsi="TH SarabunIT๙" w:cs="TH SarabunIT๙"/>
      <w:sz w:val="32"/>
      <w:szCs w:val="32"/>
      <w:u w:val="dotted"/>
    </w:rPr>
  </w:style>
  <w:style w:type="numbering" w:customStyle="1" w:styleId="CurrentList1">
    <w:name w:val="Current List1"/>
    <w:uiPriority w:val="99"/>
    <w:rsid w:val="00D55FFE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loemphol\Documents\Projects\onep_budget\ref\&#3629;&#3609;&#3640;&#3617;&#3633;&#3605;&#3636;&#3588;&#3656;&#3634;&#3651;&#3594;&#3657;&#3592;&#3656;&#3634;&#361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02D0-8F2B-404E-BEAC-CFC8C16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C:\Users\chaloemphol\Documents\Projects\onep_budget\ref\อนุมัติค่าใช้จ่าย.dotx</Template>
  <TotalTime>84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ที่%รหัสพยัญชนะ%  /</vt:lpstr>
      <vt:lpstr>ที่%รหัสพยัญชนะ%  /</vt:lpstr>
    </vt:vector>
  </TitlesOfParts>
  <Company>Kasetsart University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ที่%รหัสพยัญชนะ%  /</dc:title>
  <dc:subject/>
  <dc:creator>chaloemphol</dc:creator>
  <cp:keywords/>
  <dc:description/>
  <cp:lastModifiedBy>เฉลิมพล ปรีดารัตน์</cp:lastModifiedBy>
  <cp:revision>110</cp:revision>
  <cp:lastPrinted>2022-03-17T08:34:00Z</cp:lastPrinted>
  <dcterms:created xsi:type="dcterms:W3CDTF">2023-01-21T04:39:00Z</dcterms:created>
  <dcterms:modified xsi:type="dcterms:W3CDTF">2023-02-26T09:59:00Z</dcterms:modified>
</cp:coreProperties>
</file>