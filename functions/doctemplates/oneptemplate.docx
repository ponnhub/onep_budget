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3F957" w14:textId="77777777" w:rsidR="007D1B2A" w:rsidRPr="008F2669" w:rsidRDefault="008F2669" w:rsidP="00DC6494">
      <w:pPr>
        <w:pStyle w:val="Heading4"/>
        <w:tabs>
          <w:tab w:val="clear" w:pos="3402"/>
          <w:tab w:val="left" w:pos="2410"/>
        </w:tabs>
        <w:jc w:val="center"/>
        <w:rPr>
          <w:rFonts w:ascii="TH SarabunIT๙" w:hAnsi="TH SarabunIT๙" w:cs="TH SarabunIT๙"/>
          <w:cs/>
        </w:rPr>
      </w:pPr>
      <w:r w:rsidRPr="00A06DAD">
        <w:rPr>
          <w:rFonts w:ascii="TH SarabunIT๙" w:hAnsi="TH SarabunIT๙" w:cs="TH SarabunIT๙"/>
          <w:b w:val="0"/>
          <w:bCs w:val="0"/>
          <w:noProof/>
        </w:rPr>
        <w:drawing>
          <wp:anchor distT="0" distB="0" distL="114300" distR="114300" simplePos="0" relativeHeight="251660288" behindDoc="0" locked="0" layoutInCell="1" allowOverlap="1" wp14:anchorId="0E1B4E92" wp14:editId="48A1E352">
            <wp:simplePos x="0" y="0"/>
            <wp:positionH relativeFrom="margin">
              <wp:posOffset>0</wp:posOffset>
            </wp:positionH>
            <wp:positionV relativeFrom="paragraph">
              <wp:posOffset>-233680</wp:posOffset>
            </wp:positionV>
            <wp:extent cx="517899" cy="561975"/>
            <wp:effectExtent l="0" t="0" r="0" b="0"/>
            <wp:wrapNone/>
            <wp:docPr id="1" name="Picture 1" descr="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ครุฑ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99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1D18" w:rsidRPr="009A677E">
        <w:rPr>
          <w:rFonts w:ascii="TH SarabunIT๙" w:hAnsi="TH SarabunIT๙" w:cs="TH SarabunIT๙"/>
          <w:cs/>
        </w:rPr>
        <w:t>บันทึกข้อความ</w:t>
      </w:r>
    </w:p>
    <w:p w14:paraId="4D51573F" w14:textId="1BB7AA8B" w:rsidR="00F21D18" w:rsidRPr="009A677E" w:rsidRDefault="00F21D18" w:rsidP="00E70D46">
      <w:pPr>
        <w:tabs>
          <w:tab w:val="left" w:pos="9214"/>
        </w:tabs>
        <w:rPr>
          <w:rFonts w:ascii="TH SarabunIT๙" w:hAnsi="TH SarabunIT๙" w:cs="TH SarabunIT๙"/>
          <w:sz w:val="32"/>
          <w:szCs w:val="32"/>
          <w:u w:val="dotted"/>
        </w:rPr>
      </w:pPr>
      <w:r w:rsidRPr="009A677E">
        <w:rPr>
          <w:rFonts w:ascii="TH SarabunIT๙" w:hAnsi="TH SarabunIT๙" w:cs="TH SarabunIT๙"/>
          <w:b/>
          <w:bCs/>
          <w:sz w:val="36"/>
          <w:szCs w:val="36"/>
          <w:cs/>
        </w:rPr>
        <w:t>ส่วนราชการ</w:t>
      </w:r>
      <w:r w:rsidR="00293D0B" w:rsidRPr="009A677E"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sdt>
        <w:sdtPr>
          <w:rPr>
            <w:rFonts w:ascii="TH SarabunIT๙" w:hAnsi="TH SarabunIT๙" w:cs="TH SarabunIT๙"/>
            <w:sz w:val="32"/>
            <w:szCs w:val="32"/>
            <w:u w:val="dotted"/>
          </w:rPr>
          <w:alias w:val="groupName"/>
          <w:tag w:val="groupName"/>
          <w:id w:val="1562450974"/>
          <w:placeholder>
            <w:docPart w:val="DefaultPlaceholder_-1854013440"/>
          </w:placeholder>
          <w:showingPlcHdr/>
          <w:text w:multiLine="1"/>
        </w:sdtPr>
        <w:sdtContent>
          <w:r w:rsidR="00844FF7" w:rsidRPr="00104005">
            <w:rPr>
              <w:rStyle w:val="PlaceholderText"/>
            </w:rPr>
            <w:t>Click or tap here to enter text.</w:t>
          </w:r>
        </w:sdtContent>
      </w:sdt>
      <w:r w:rsidR="00293D0B" w:rsidRPr="009A677E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F903D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 w:rsidR="00293D0B" w:rsidRPr="009A677E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9A677E">
        <w:rPr>
          <w:rFonts w:ascii="TH SarabunIT๙" w:hAnsi="TH SarabunIT๙" w:cs="TH SarabunIT๙"/>
          <w:sz w:val="32"/>
          <w:szCs w:val="32"/>
          <w:cs/>
        </w:rPr>
        <w:t>โทร</w:t>
      </w:r>
      <w:r w:rsidR="00293D0B" w:rsidRPr="009A677E">
        <w:rPr>
          <w:rFonts w:ascii="TH SarabunIT๙" w:hAnsi="TH SarabunIT๙" w:cs="TH SarabunIT๙"/>
          <w:sz w:val="32"/>
          <w:szCs w:val="32"/>
        </w:rPr>
        <w:t>.</w:t>
      </w:r>
      <w:r w:rsidR="00293D0B" w:rsidRPr="009A677E"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 w:rsidR="001731DE" w:rsidRPr="009A677E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="00A9589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1731DE" w:rsidRPr="009A677E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D36B68" w:rsidRPr="009A677E">
        <w:rPr>
          <w:rFonts w:ascii="TH SarabunIT๙" w:hAnsi="TH SarabunIT๙" w:cs="TH SarabunIT๙"/>
          <w:sz w:val="32"/>
          <w:szCs w:val="32"/>
          <w:u w:val="dotted"/>
          <w:cs/>
        </w:rPr>
        <w:t>๖๕๒๖</w:t>
      </w:r>
      <w:r w:rsidR="00A9589A">
        <w:rPr>
          <w:rFonts w:ascii="TH SarabunIT๙" w:hAnsi="TH SarabunIT๙" w:cs="TH SarabunIT๙"/>
          <w:sz w:val="32"/>
          <w:szCs w:val="32"/>
          <w:u w:val="dotted"/>
        </w:rPr>
        <w:t xml:space="preserve">           </w:t>
      </w:r>
      <w:r w:rsidR="00A9589A" w:rsidRPr="00A9589A">
        <w:rPr>
          <w:rFonts w:ascii="TH SarabunIT๙" w:hAnsi="TH SarabunIT๙" w:cs="TH SarabunIT๙"/>
          <w:color w:val="FFFFFF" w:themeColor="background1"/>
          <w:sz w:val="32"/>
          <w:szCs w:val="32"/>
          <w:u w:val="dotted"/>
        </w:rPr>
        <w:t>.</w:t>
      </w:r>
    </w:p>
    <w:p w14:paraId="448CE128" w14:textId="77777777" w:rsidR="00F21D18" w:rsidRPr="009A677E" w:rsidRDefault="00F21D18" w:rsidP="00E70D46">
      <w:pPr>
        <w:pStyle w:val="Heading5"/>
        <w:tabs>
          <w:tab w:val="clear" w:pos="9072"/>
          <w:tab w:val="left" w:pos="5529"/>
          <w:tab w:val="left" w:pos="9214"/>
        </w:tabs>
        <w:rPr>
          <w:rFonts w:ascii="TH SarabunIT๙" w:hAnsi="TH SarabunIT๙" w:cs="TH SarabunIT๙"/>
        </w:rPr>
      </w:pPr>
      <w:r w:rsidRPr="009A677E">
        <w:rPr>
          <w:rFonts w:ascii="TH SarabunIT๙" w:hAnsi="TH SarabunIT๙" w:cs="TH SarabunIT๙"/>
          <w:b/>
          <w:bCs/>
          <w:sz w:val="36"/>
          <w:szCs w:val="36"/>
          <w:u w:val="none"/>
          <w:cs/>
        </w:rPr>
        <w:t>ที่</w:t>
      </w:r>
      <w:r w:rsidR="00293D0B" w:rsidRPr="009A677E">
        <w:rPr>
          <w:rFonts w:ascii="TH SarabunIT๙" w:hAnsi="TH SarabunIT๙" w:cs="TH SarabunIT๙"/>
          <w:b/>
          <w:bCs/>
          <w:sz w:val="36"/>
          <w:szCs w:val="36"/>
          <w:u w:val="none"/>
          <w:cs/>
        </w:rPr>
        <w:t xml:space="preserve"> </w:t>
      </w:r>
      <w:r w:rsidR="00D36B68" w:rsidRPr="009A677E">
        <w:rPr>
          <w:rFonts w:ascii="TH SarabunIT๙" w:hAnsi="TH SarabunIT๙" w:cs="TH SarabunIT๙"/>
          <w:cs/>
        </w:rPr>
        <w:t>ทส ๑๐๐๑</w:t>
      </w:r>
      <w:r w:rsidR="00293D0B" w:rsidRPr="009A677E">
        <w:rPr>
          <w:rFonts w:ascii="TH SarabunIT๙" w:hAnsi="TH SarabunIT๙" w:cs="TH SarabunIT๙"/>
          <w:cs/>
        </w:rPr>
        <w:t>.</w:t>
      </w:r>
      <w:r w:rsidR="00D36B68" w:rsidRPr="009A677E">
        <w:rPr>
          <w:rFonts w:ascii="TH SarabunIT๙" w:hAnsi="TH SarabunIT๙" w:cs="TH SarabunIT๙"/>
          <w:cs/>
        </w:rPr>
        <w:t>๕</w:t>
      </w:r>
      <w:r w:rsidR="00293D0B" w:rsidRPr="009A677E">
        <w:rPr>
          <w:rFonts w:ascii="TH SarabunIT๙" w:hAnsi="TH SarabunIT๙" w:cs="TH SarabunIT๙"/>
          <w:cs/>
        </w:rPr>
        <w:t>/</w:t>
      </w:r>
      <w:r w:rsidR="003645AA" w:rsidRPr="009A677E">
        <w:rPr>
          <w:rFonts w:ascii="TH SarabunIT๙" w:hAnsi="TH SarabunIT๙" w:cs="TH SarabunIT๙"/>
          <w:cs/>
        </w:rPr>
        <w:t xml:space="preserve"> </w:t>
      </w:r>
      <w:r w:rsidR="00306F8D" w:rsidRPr="009A677E">
        <w:rPr>
          <w:rFonts w:ascii="TH SarabunIT๙" w:hAnsi="TH SarabunIT๙" w:cs="TH SarabunIT๙"/>
          <w:cs/>
        </w:rPr>
        <w:tab/>
      </w:r>
      <w:r w:rsidRPr="009A677E">
        <w:rPr>
          <w:rFonts w:ascii="TH SarabunIT๙" w:hAnsi="TH SarabunIT๙" w:cs="TH SarabunIT๙"/>
          <w:b/>
          <w:bCs/>
          <w:sz w:val="36"/>
          <w:szCs w:val="36"/>
          <w:u w:val="none"/>
          <w:cs/>
        </w:rPr>
        <w:t>วันที่</w:t>
      </w:r>
      <w:r w:rsidR="00293D0B" w:rsidRPr="009A677E">
        <w:rPr>
          <w:rFonts w:ascii="TH SarabunIT๙" w:hAnsi="TH SarabunIT๙" w:cs="TH SarabunIT๙"/>
          <w:cs/>
        </w:rPr>
        <w:t xml:space="preserve">   </w:t>
      </w:r>
      <w:r w:rsidR="00CC08F3" w:rsidRPr="009A677E">
        <w:rPr>
          <w:rFonts w:ascii="TH SarabunIT๙" w:hAnsi="TH SarabunIT๙" w:cs="TH SarabunIT๙"/>
          <w:cs/>
        </w:rPr>
        <w:t xml:space="preserve"> </w:t>
      </w:r>
      <w:r w:rsidR="004D5956" w:rsidRPr="009A677E">
        <w:rPr>
          <w:rFonts w:ascii="TH SarabunIT๙" w:hAnsi="TH SarabunIT๙" w:cs="TH SarabunIT๙"/>
          <w:cs/>
        </w:rPr>
        <w:t xml:space="preserve"> </w:t>
      </w:r>
      <w:r w:rsidR="00CC08F3" w:rsidRPr="009A677E">
        <w:rPr>
          <w:rFonts w:ascii="TH SarabunIT๙" w:hAnsi="TH SarabunIT๙" w:cs="TH SarabunIT๙"/>
          <w:cs/>
        </w:rPr>
        <w:t xml:space="preserve"> </w:t>
      </w:r>
      <w:r w:rsidR="00293D0B" w:rsidRPr="009A677E">
        <w:rPr>
          <w:rFonts w:ascii="TH SarabunIT๙" w:hAnsi="TH SarabunIT๙" w:cs="TH SarabunIT๙"/>
          <w:cs/>
        </w:rPr>
        <w:t xml:space="preserve"> </w:t>
      </w:r>
      <w:r w:rsidR="00814AD4">
        <w:rPr>
          <w:rFonts w:ascii="TH SarabunIT๙" w:hAnsi="TH SarabunIT๙" w:cs="TH SarabunIT๙" w:hint="cs"/>
          <w:cs/>
        </w:rPr>
        <w:t xml:space="preserve">  </w:t>
      </w:r>
      <w:r w:rsidR="00293D0B" w:rsidRPr="009A677E">
        <w:rPr>
          <w:rFonts w:ascii="TH SarabunIT๙" w:hAnsi="TH SarabunIT๙" w:cs="TH SarabunIT๙"/>
          <w:cs/>
        </w:rPr>
        <w:t xml:space="preserve">  </w:t>
      </w:r>
      <w:r w:rsidR="000A2D81" w:rsidRPr="009A677E">
        <w:rPr>
          <w:rFonts w:ascii="TH SarabunIT๙" w:hAnsi="TH SarabunIT๙" w:cs="TH SarabunIT๙"/>
          <w:cs/>
        </w:rPr>
        <w:t xml:space="preserve"> </w:t>
      </w:r>
      <w:r w:rsidR="00B0562B">
        <w:rPr>
          <w:rFonts w:ascii="TH SarabunIT๙" w:hAnsi="TH SarabunIT๙" w:cs="TH SarabunIT๙" w:hint="cs"/>
          <w:cs/>
        </w:rPr>
        <w:t>มีนาคม</w:t>
      </w:r>
      <w:r w:rsidR="000A2D81" w:rsidRPr="009A677E">
        <w:rPr>
          <w:rFonts w:ascii="TH SarabunIT๙" w:hAnsi="TH SarabunIT๙" w:cs="TH SarabunIT๙"/>
          <w:cs/>
        </w:rPr>
        <w:t xml:space="preserve">  </w:t>
      </w:r>
      <w:r w:rsidR="00ED4194" w:rsidRPr="009A677E">
        <w:rPr>
          <w:rFonts w:ascii="TH SarabunIT๙" w:hAnsi="TH SarabunIT๙" w:cs="TH SarabunIT๙"/>
          <w:cs/>
        </w:rPr>
        <w:t>25</w:t>
      </w:r>
      <w:r w:rsidR="007D02D5" w:rsidRPr="009A677E">
        <w:rPr>
          <w:rFonts w:ascii="TH SarabunIT๙" w:hAnsi="TH SarabunIT๙" w:cs="TH SarabunIT๙"/>
          <w:cs/>
        </w:rPr>
        <w:t>6</w:t>
      </w:r>
      <w:r w:rsidR="00120935">
        <w:rPr>
          <w:rFonts w:ascii="TH SarabunIT๙" w:hAnsi="TH SarabunIT๙" w:cs="TH SarabunIT๙" w:hint="cs"/>
          <w:cs/>
        </w:rPr>
        <w:t>5</w:t>
      </w:r>
      <w:r w:rsidR="00306F8D" w:rsidRPr="009A677E">
        <w:rPr>
          <w:rFonts w:ascii="TH SarabunIT๙" w:hAnsi="TH SarabunIT๙" w:cs="TH SarabunIT๙"/>
        </w:rPr>
        <w:tab/>
      </w:r>
    </w:p>
    <w:p w14:paraId="6BA68A21" w14:textId="464FE11B" w:rsidR="00F21D18" w:rsidRDefault="00F21D18" w:rsidP="00334C7E">
      <w:pPr>
        <w:tabs>
          <w:tab w:val="left" w:pos="9214"/>
        </w:tabs>
        <w:spacing w:after="120"/>
        <w:ind w:left="567" w:hanging="567"/>
        <w:jc w:val="thaiDistribute"/>
        <w:rPr>
          <w:rFonts w:ascii="TH SarabunIT๙" w:hAnsi="TH SarabunIT๙" w:cs="TH SarabunIT๙"/>
          <w:u w:val="dotted"/>
          <w:cs/>
        </w:rPr>
      </w:pPr>
      <w:r w:rsidRPr="009A677E">
        <w:rPr>
          <w:rFonts w:ascii="TH SarabunIT๙" w:hAnsi="TH SarabunIT๙" w:cs="TH SarabunIT๙"/>
          <w:b/>
          <w:bCs/>
          <w:sz w:val="36"/>
          <w:szCs w:val="36"/>
          <w:cs/>
        </w:rPr>
        <w:t>เรื่อง</w:t>
      </w:r>
      <w:r w:rsidR="000869C2" w:rsidRPr="009A677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A677E" w:rsidRPr="009A677E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sdt>
        <w:sdtPr>
          <w:rPr>
            <w:rFonts w:ascii="TH SarabunIT๙" w:hAnsi="TH SarabunIT๙" w:cs="TH SarabunIT๙"/>
            <w:sz w:val="32"/>
            <w:szCs w:val="32"/>
            <w:u w:val="dotted"/>
            <w:cs/>
          </w:rPr>
          <w:alias w:val="title"/>
          <w:tag w:val="title"/>
          <w:id w:val="1166591489"/>
          <w:placeholder>
            <w:docPart w:val="DefaultPlaceholder_-1854013440"/>
          </w:placeholder>
          <w:showingPlcHdr/>
          <w:text/>
        </w:sdtPr>
        <w:sdtContent>
          <w:r w:rsidR="009C0EA0" w:rsidRPr="00104005">
            <w:rPr>
              <w:rStyle w:val="PlaceholderText"/>
            </w:rPr>
            <w:t>Click or tap here to enter text.</w:t>
          </w:r>
        </w:sdtContent>
      </w:sdt>
      <w:r w:rsidR="004002E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</w:t>
      </w:r>
      <w:r w:rsidR="00A8536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</w:t>
      </w:r>
      <w:r w:rsidR="00A8536C" w:rsidRPr="00A8536C">
        <w:rPr>
          <w:rFonts w:ascii="TH SarabunIT๙" w:hAnsi="TH SarabunIT๙" w:cs="TH SarabunIT๙" w:hint="cs"/>
          <w:color w:val="FFFFFF" w:themeColor="background1"/>
          <w:sz w:val="32"/>
          <w:szCs w:val="32"/>
          <w:u w:val="dotted"/>
          <w:cs/>
        </w:rPr>
        <w:t>.</w:t>
      </w:r>
    </w:p>
    <w:p w14:paraId="6F0E0294" w14:textId="77777777" w:rsidR="008E7A1C" w:rsidRDefault="00293D0B" w:rsidP="008E7A1C">
      <w:pPr>
        <w:spacing w:after="120"/>
        <w:rPr>
          <w:rFonts w:ascii="TH SarabunIT๙" w:hAnsi="TH SarabunIT๙" w:cs="TH SarabunIT๙"/>
          <w:sz w:val="32"/>
          <w:szCs w:val="32"/>
        </w:rPr>
      </w:pPr>
      <w:r w:rsidRPr="009A677E">
        <w:rPr>
          <w:rFonts w:ascii="TH SarabunIT๙" w:hAnsi="TH SarabunIT๙" w:cs="TH SarabunIT๙"/>
          <w:sz w:val="32"/>
          <w:szCs w:val="32"/>
          <w:cs/>
        </w:rPr>
        <w:t xml:space="preserve">เรียน  </w:t>
      </w:r>
      <w:r w:rsidR="00C84A85" w:rsidRPr="009A677E">
        <w:rPr>
          <w:rFonts w:ascii="TH SarabunIT๙" w:hAnsi="TH SarabunIT๙" w:cs="TH SarabunIT๙"/>
          <w:sz w:val="32"/>
          <w:szCs w:val="32"/>
          <w:cs/>
        </w:rPr>
        <w:t>เลขาธิการ สผ.</w:t>
      </w:r>
      <w:r w:rsidR="00BE0DDF">
        <w:rPr>
          <w:rFonts w:ascii="TH SarabunIT๙" w:hAnsi="TH SarabunIT๙" w:cs="TH SarabunIT๙" w:hint="cs"/>
          <w:sz w:val="32"/>
          <w:szCs w:val="32"/>
          <w:cs/>
        </w:rPr>
        <w:t xml:space="preserve"> ผ่าน ผอก.คพ.</w:t>
      </w:r>
      <w:r w:rsidR="00875852" w:rsidRPr="009A677E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0785EBDE" w14:textId="77777777" w:rsidR="008E7A1C" w:rsidRPr="00297E00" w:rsidRDefault="00B052B8" w:rsidP="00E91F8B">
      <w:pPr>
        <w:spacing w:after="120"/>
        <w:ind w:firstLine="1429"/>
        <w:jc w:val="thaiDistribute"/>
        <w:rPr>
          <w:rFonts w:ascii="TH SarabunIT๙" w:hAnsi="TH SarabunIT๙" w:cs="TH SarabunIT๙"/>
          <w:sz w:val="32"/>
          <w:szCs w:val="32"/>
        </w:rPr>
      </w:pPr>
      <w:bookmarkStart w:id="0" w:name="_Hlk66699643"/>
      <w:r w:rsidRPr="00297E00">
        <w:rPr>
          <w:rFonts w:ascii="TH SarabunIT๙" w:eastAsia="Calibri" w:hAnsi="TH SarabunIT๙" w:cs="TH SarabunIT๙" w:hint="cs"/>
          <w:spacing w:val="-4"/>
          <w:sz w:val="32"/>
          <w:szCs w:val="32"/>
          <w:cs/>
        </w:rPr>
        <w:t>ตาม หนังสือ</w:t>
      </w:r>
      <w:r w:rsidR="00460121">
        <w:rPr>
          <w:rFonts w:ascii="TH SarabunIT๙" w:eastAsia="Calibri" w:hAnsi="TH SarabunIT๙" w:cs="TH SarabunIT๙" w:hint="cs"/>
          <w:spacing w:val="-4"/>
          <w:sz w:val="32"/>
          <w:szCs w:val="32"/>
          <w:cs/>
        </w:rPr>
        <w:t>กอง</w:t>
      </w:r>
      <w:r w:rsidR="00120935">
        <w:rPr>
          <w:rFonts w:ascii="TH SarabunIT๙" w:eastAsia="Calibri" w:hAnsi="TH SarabunIT๙" w:cs="TH SarabunIT๙" w:hint="cs"/>
          <w:spacing w:val="-4"/>
          <w:sz w:val="32"/>
          <w:szCs w:val="32"/>
          <w:cs/>
        </w:rPr>
        <w:t>พัฒนาระบบการวิเคราะห์ผลกระทบสิ่งแวดล้อม</w:t>
      </w:r>
      <w:r w:rsidR="00460121">
        <w:rPr>
          <w:rFonts w:ascii="TH SarabunIT๙" w:eastAsia="Calibri" w:hAnsi="TH SarabunIT๙" w:cs="TH SarabunIT๙" w:hint="cs"/>
          <w:spacing w:val="-4"/>
          <w:sz w:val="32"/>
          <w:szCs w:val="32"/>
          <w:cs/>
        </w:rPr>
        <w:t xml:space="preserve"> กลุ่มงาน</w:t>
      </w:r>
      <w:r w:rsidR="00120935">
        <w:rPr>
          <w:rFonts w:ascii="TH SarabunIT๙" w:hAnsi="TH SarabunIT๙" w:cs="TH SarabunIT๙" w:hint="cs"/>
          <w:sz w:val="32"/>
          <w:szCs w:val="32"/>
          <w:cs/>
        </w:rPr>
        <w:t>พัฒนาหลักเกณฑ์</w:t>
      </w:r>
      <w:r w:rsidR="00E91F8B">
        <w:rPr>
          <w:rFonts w:ascii="TH SarabunIT๙" w:hAnsi="TH SarabunIT๙" w:cs="TH SarabunIT๙"/>
          <w:sz w:val="32"/>
          <w:szCs w:val="32"/>
          <w:cs/>
        </w:rPr>
        <w:br/>
      </w:r>
      <w:r w:rsidR="008E7A1C" w:rsidRPr="00297E00">
        <w:rPr>
          <w:rFonts w:ascii="TH SarabunIT๙" w:hAnsi="TH SarabunIT๙" w:cs="TH SarabunIT๙" w:hint="cs"/>
          <w:sz w:val="32"/>
          <w:szCs w:val="32"/>
          <w:cs/>
        </w:rPr>
        <w:t xml:space="preserve">ที่ ทส </w:t>
      </w:r>
      <w:r w:rsidR="00460121">
        <w:rPr>
          <w:rFonts w:ascii="TH SarabunIT๙" w:hAnsi="TH SarabunIT๙" w:cs="TH SarabunIT๙" w:hint="cs"/>
          <w:sz w:val="32"/>
          <w:szCs w:val="32"/>
          <w:cs/>
        </w:rPr>
        <w:t>100</w:t>
      </w:r>
      <w:r w:rsidR="00BA1D1D">
        <w:rPr>
          <w:rFonts w:ascii="TH SarabunIT๙" w:hAnsi="TH SarabunIT๙" w:cs="TH SarabunIT๙" w:hint="cs"/>
          <w:sz w:val="32"/>
          <w:szCs w:val="32"/>
          <w:cs/>
        </w:rPr>
        <w:t>8.2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>/</w:t>
      </w:r>
      <w:r w:rsidR="00BA1D1D">
        <w:rPr>
          <w:rFonts w:ascii="TH SarabunIT๙" w:hAnsi="TH SarabunIT๙" w:cs="TH SarabunIT๙" w:hint="cs"/>
          <w:sz w:val="32"/>
          <w:szCs w:val="32"/>
          <w:cs/>
        </w:rPr>
        <w:t>296</w:t>
      </w:r>
      <w:r w:rsidR="008E7A1C" w:rsidRPr="00297E00">
        <w:rPr>
          <w:rFonts w:ascii="TH SarabunIT๙" w:hAnsi="TH SarabunIT๙" w:cs="TH SarabunIT๙" w:hint="cs"/>
          <w:sz w:val="32"/>
          <w:szCs w:val="32"/>
          <w:cs/>
        </w:rPr>
        <w:t xml:space="preserve"> ลงวันที่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A1D1D">
        <w:rPr>
          <w:rFonts w:ascii="TH SarabunIT๙" w:hAnsi="TH SarabunIT๙" w:cs="TH SarabunIT๙" w:hint="cs"/>
          <w:sz w:val="32"/>
          <w:szCs w:val="32"/>
          <w:cs/>
        </w:rPr>
        <w:t>7</w:t>
      </w:r>
      <w:r w:rsidR="009D5311"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E7A1C"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34C7E" w:rsidRPr="00297E00">
        <w:rPr>
          <w:rFonts w:ascii="TH SarabunIT๙" w:hAnsi="TH SarabunIT๙" w:cs="TH SarabunIT๙" w:hint="cs"/>
          <w:sz w:val="32"/>
          <w:szCs w:val="32"/>
          <w:cs/>
        </w:rPr>
        <w:t>มีนา</w:t>
      </w:r>
      <w:r w:rsidR="008E7A1C" w:rsidRPr="00297E00">
        <w:rPr>
          <w:rFonts w:ascii="TH SarabunIT๙" w:hAnsi="TH SarabunIT๙" w:cs="TH SarabunIT๙" w:hint="cs"/>
          <w:sz w:val="32"/>
          <w:szCs w:val="32"/>
          <w:cs/>
        </w:rPr>
        <w:t>คม 256</w:t>
      </w:r>
      <w:r w:rsidR="00BA1D1D">
        <w:rPr>
          <w:rFonts w:ascii="TH SarabunIT๙" w:hAnsi="TH SarabunIT๙" w:cs="TH SarabunIT๙" w:hint="cs"/>
          <w:sz w:val="32"/>
          <w:szCs w:val="32"/>
          <w:cs/>
        </w:rPr>
        <w:t>5</w:t>
      </w:r>
      <w:r w:rsidR="008E7A1C"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>เรื่อง ขอ</w:t>
      </w:r>
      <w:r w:rsidR="00BA1D1D">
        <w:rPr>
          <w:rFonts w:ascii="TH SarabunIT๙" w:hAnsi="TH SarabunIT๙" w:cs="TH SarabunIT๙" w:hint="cs"/>
          <w:sz w:val="32"/>
          <w:szCs w:val="32"/>
          <w:cs/>
        </w:rPr>
        <w:t>เรียน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>เชิญ</w:t>
      </w:r>
      <w:r w:rsidR="00460121">
        <w:rPr>
          <w:rFonts w:ascii="TH SarabunIT๙" w:hAnsi="TH SarabunIT๙" w:cs="TH SarabunIT๙" w:hint="cs"/>
          <w:sz w:val="32"/>
          <w:szCs w:val="32"/>
          <w:cs/>
        </w:rPr>
        <w:t>เข้าร่วม</w:t>
      </w:r>
      <w:r w:rsidR="00BA1D1D">
        <w:rPr>
          <w:rFonts w:ascii="TH SarabunIT๙" w:hAnsi="TH SarabunIT๙" w:cs="TH SarabunIT๙" w:hint="cs"/>
          <w:sz w:val="32"/>
          <w:szCs w:val="32"/>
          <w:cs/>
        </w:rPr>
        <w:t xml:space="preserve">ในการประชุมสัมมนา เรื่อง </w:t>
      </w:r>
      <w:r w:rsidR="00995D7C">
        <w:rPr>
          <w:rFonts w:ascii="TH SarabunIT๙" w:hAnsi="TH SarabunIT๙" w:cs="TH SarabunIT๙"/>
          <w:sz w:val="32"/>
          <w:szCs w:val="32"/>
          <w:cs/>
        </w:rPr>
        <w:br/>
      </w:r>
      <w:r w:rsidR="00BA1D1D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การทบทวนโครงการ กิจการ หรือการดำเนินการใด ซึ่งต้องจัดทำรายงาน </w:t>
      </w:r>
      <w:r w:rsidR="00BA1D1D" w:rsidRPr="00995D7C">
        <w:rPr>
          <w:rFonts w:ascii="TH SarabunIT๙" w:hAnsi="TH SarabunIT๙" w:cs="TH SarabunIT๙"/>
          <w:spacing w:val="-4"/>
          <w:sz w:val="32"/>
          <w:szCs w:val="32"/>
        </w:rPr>
        <w:t xml:space="preserve">EIA </w:t>
      </w:r>
      <w:r w:rsidR="00BA1D1D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>ครั้งที่ 8</w:t>
      </w:r>
      <w:r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A861BC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ในวันที่ </w:t>
      </w:r>
      <w:r w:rsidR="00BA1D1D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>30</w:t>
      </w:r>
      <w:r w:rsidR="00A861BC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BA1D1D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>มีนาคม</w:t>
      </w:r>
      <w:r w:rsidR="00A861BC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256</w:t>
      </w:r>
      <w:r w:rsidR="00BA1D1D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>5</w:t>
      </w:r>
      <w:r w:rsidR="00A861BC" w:rsidRPr="00297E00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 </w:t>
      </w:r>
      <w:r w:rsidR="00A861BC" w:rsidRPr="00297E00">
        <w:rPr>
          <w:rFonts w:ascii="TH SarabunIT๙" w:hAnsi="TH SarabunIT๙" w:cs="TH SarabunIT๙" w:hint="cs"/>
          <w:sz w:val="32"/>
          <w:szCs w:val="32"/>
          <w:cs/>
        </w:rPr>
        <w:t xml:space="preserve">ณ </w:t>
      </w:r>
      <w:r w:rsidR="00BA1D1D">
        <w:rPr>
          <w:rFonts w:ascii="TH SarabunIT๙" w:hAnsi="TH SarabunIT๙" w:cs="TH SarabunIT๙" w:hint="cs"/>
          <w:sz w:val="32"/>
          <w:szCs w:val="32"/>
          <w:cs/>
        </w:rPr>
        <w:t xml:space="preserve">โรงแรมสุนีย์แกรนด์ โฮเต็ล แอนด์ คอนเวนชั่น </w:t>
      </w:r>
      <w:r w:rsidR="00995D7C">
        <w:rPr>
          <w:rFonts w:ascii="TH SarabunIT๙" w:hAnsi="TH SarabunIT๙" w:cs="TH SarabunIT๙" w:hint="cs"/>
          <w:sz w:val="32"/>
          <w:szCs w:val="32"/>
          <w:cs/>
        </w:rPr>
        <w:t>เซ็นเตอร์ จังหวัดอุบลราชธานี</w:t>
      </w:r>
      <w:r w:rsidR="009E5B8F" w:rsidRPr="00297E0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9E5B8F" w:rsidRPr="00297E00">
        <w:rPr>
          <w:rFonts w:ascii="TH SarabunIT๙" w:hAnsi="TH SarabunIT๙" w:cs="TH SarabunIT๙" w:hint="cs"/>
          <w:sz w:val="32"/>
          <w:szCs w:val="32"/>
          <w:cs/>
        </w:rPr>
        <w:t>รายละเอียดตามเอกสารแนบ</w:t>
      </w:r>
    </w:p>
    <w:bookmarkEnd w:id="0"/>
    <w:p w14:paraId="37B6601E" w14:textId="77777777" w:rsidR="00460121" w:rsidRDefault="00460121" w:rsidP="00460121">
      <w:pPr>
        <w:spacing w:before="120"/>
        <w:ind w:firstLine="1418"/>
        <w:jc w:val="thaiDistribute"/>
        <w:rPr>
          <w:rFonts w:ascii="TH SarabunIT๙" w:eastAsia="Calibri" w:hAnsi="TH SarabunIT๙" w:cs="TH SarabunIT๙"/>
          <w:b/>
          <w:bCs/>
          <w:sz w:val="33"/>
          <w:szCs w:val="33"/>
          <w:u w:val="single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กลุ่มงานแผนงานและงบประมาณ กผง. จึงขออนุมัติตัวบุคคลพร้อมค่าใช้จ่ายในการเดินทางไปปฏิบัติราชการจังหวัด</w:t>
      </w:r>
      <w:r w:rsidR="00995D7C">
        <w:rPr>
          <w:rFonts w:ascii="TH SarabunIT๙" w:hAnsi="TH SarabunIT๙" w:cs="TH SarabunIT๙" w:hint="cs"/>
          <w:sz w:val="32"/>
          <w:szCs w:val="32"/>
          <w:cs/>
        </w:rPr>
        <w:t>อุบลราชธานี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โดยใช้เงิน</w:t>
      </w:r>
      <w:r w:rsidRPr="00297E00">
        <w:rPr>
          <w:rFonts w:ascii="TH SarabunIT๙" w:eastAsia="Calibri" w:hAnsi="TH SarabunIT๙" w:cs="TH SarabunIT๙"/>
          <w:spacing w:val="-2"/>
          <w:sz w:val="32"/>
          <w:szCs w:val="32"/>
          <w:cs/>
        </w:rPr>
        <w:t>งบประมาณประจำปีงบประมาณ พ.ศ. ๒๕๖</w:t>
      </w:r>
      <w:r w:rsidR="00995D7C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>5</w:t>
      </w:r>
      <w:r w:rsidRPr="00297E00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 xml:space="preserve"> แผนงาน </w:t>
      </w:r>
      <w:r w:rsidRPr="00297E00">
        <w:rPr>
          <w:rFonts w:ascii="TH SarabunIT๙" w:eastAsia="Calibri" w:hAnsi="TH SarabunIT๙" w:cs="TH SarabunIT๙"/>
          <w:spacing w:val="-2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แผนงานพื้นฐานด้านการสร้างการเติบโตบนคุณภาพชีวิตที่เป็นมิตรต่อสิ่งแวดล้อม </w:t>
      </w:r>
      <w:r w:rsidRPr="00297E00">
        <w:rPr>
          <w:rFonts w:ascii="TH SarabunIT๙" w:hAnsi="TH SarabunIT๙" w:cs="TH SarabunIT๙" w:hint="cs"/>
          <w:sz w:val="32"/>
          <w:szCs w:val="32"/>
          <w:u w:val="single"/>
          <w:cs/>
        </w:rPr>
        <w:t>ผลผลิต</w:t>
      </w:r>
      <w:r w:rsidRPr="00297E00">
        <w:rPr>
          <w:rFonts w:ascii="TH SarabunIT๙" w:hAnsi="TH SarabunIT๙" w:cs="TH SarabunIT๙"/>
          <w:sz w:val="32"/>
          <w:szCs w:val="32"/>
        </w:rPr>
        <w:t xml:space="preserve"> :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นโยบาย  แผน กลไก เพื่อการจัดการคุณภาพสิ่งแวดล้อมและส่งเสริมการผลิตการบริโภคที่เป็นมิตรต่อสิ่งแวดล้อมและการดำเนินการด้านการประเมินผลกระทบสิ่งแวดล้อม ได้รับการพัฒนาและนำไปสู่การปฏิบัติ </w:t>
      </w:r>
      <w:r w:rsidRPr="00297E00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กิจกรรมหลัก </w:t>
      </w:r>
      <w:r w:rsidRPr="00297E00">
        <w:rPr>
          <w:rFonts w:ascii="TH SarabunIT๙" w:hAnsi="TH SarabunIT๙" w:cs="TH SarabunIT๙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พัฒนาและจัดทำนโยบาย แผน เครื่องมือและกลไกเพื่อการบริหารจัดการทรัพยากรธรรมชาติและสิ่งแวดล้อม </w:t>
      </w:r>
      <w:r w:rsidRPr="00297E00">
        <w:rPr>
          <w:rFonts w:ascii="TH SarabunIT๙" w:hAnsi="TH SarabunIT๙" w:cs="TH SarabunIT๙" w:hint="cs"/>
          <w:sz w:val="32"/>
          <w:szCs w:val="32"/>
          <w:u w:val="single"/>
          <w:cs/>
        </w:rPr>
        <w:t>กิจกรรมย่อย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97E00">
        <w:rPr>
          <w:rFonts w:ascii="TH SarabunIT๙" w:hAnsi="TH SarabunIT๙" w:cs="TH SarabunIT๙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ต้นทุนในการดำเนินงานกิจกรรมการจัดทำแผน ติดตามประเมินผลและรายงานแผนของหน่วยงาน </w:t>
      </w:r>
      <w:r w:rsidRPr="00297E00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140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โดยมีรายละเอียดดังนี้</w:t>
      </w:r>
    </w:p>
    <w:p w14:paraId="6A9228C7" w14:textId="77777777" w:rsidR="00126CDE" w:rsidRPr="002A664A" w:rsidRDefault="00126CDE" w:rsidP="00126CDE">
      <w:pPr>
        <w:pStyle w:val="ListParagraph"/>
        <w:numPr>
          <w:ilvl w:val="0"/>
          <w:numId w:val="12"/>
        </w:numPr>
        <w:spacing w:after="1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A664A">
        <w:rPr>
          <w:rFonts w:ascii="TH SarabunIT๙" w:hAnsi="TH SarabunIT๙" w:cs="TH SarabunIT๙" w:hint="cs"/>
          <w:b/>
          <w:bCs/>
          <w:sz w:val="32"/>
          <w:szCs w:val="32"/>
          <w:cs/>
        </w:rPr>
        <w:t>ขออนุมัติเจ้าหน้าที่เดินทางไปปฏิบัติราชการจังหวัด</w:t>
      </w:r>
      <w:r w:rsidR="00995D7C">
        <w:rPr>
          <w:rFonts w:ascii="TH SarabunIT๙" w:hAnsi="TH SarabunIT๙" w:cs="TH SarabunIT๙" w:hint="cs"/>
          <w:b/>
          <w:bCs/>
          <w:sz w:val="32"/>
          <w:szCs w:val="32"/>
          <w:cs/>
        </w:rPr>
        <w:t>อุบลราชธานี</w:t>
      </w:r>
      <w:r w:rsidRPr="002A664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วันที่ </w:t>
      </w:r>
      <w:r w:rsidR="00995D7C">
        <w:rPr>
          <w:rFonts w:ascii="TH SarabunIT๙" w:hAnsi="TH SarabunIT๙" w:cs="TH SarabunIT๙" w:hint="cs"/>
          <w:b/>
          <w:bCs/>
          <w:sz w:val="32"/>
          <w:szCs w:val="32"/>
          <w:cs/>
        </w:rPr>
        <w:t>29</w:t>
      </w:r>
      <w:r w:rsidR="00385FD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- </w:t>
      </w:r>
      <w:r w:rsidR="00995D7C">
        <w:rPr>
          <w:rFonts w:ascii="TH SarabunIT๙" w:hAnsi="TH SarabunIT๙" w:cs="TH SarabunIT๙" w:hint="cs"/>
          <w:b/>
          <w:bCs/>
          <w:sz w:val="32"/>
          <w:szCs w:val="32"/>
          <w:cs/>
        </w:rPr>
        <w:t>30</w:t>
      </w:r>
      <w:r w:rsidRPr="002A664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95D7C">
        <w:rPr>
          <w:rFonts w:ascii="TH SarabunIT๙" w:hAnsi="TH SarabunIT๙" w:cs="TH SarabunIT๙" w:hint="cs"/>
          <w:b/>
          <w:bCs/>
          <w:sz w:val="32"/>
          <w:szCs w:val="32"/>
          <w:cs/>
        </w:rPr>
        <w:t>มีนาคม</w:t>
      </w:r>
      <w:r w:rsidRPr="002A664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256</w:t>
      </w:r>
      <w:r w:rsidR="00995D7C">
        <w:rPr>
          <w:rFonts w:ascii="TH SarabunIT๙" w:hAnsi="TH SarabunIT๙" w:cs="TH SarabunIT๙" w:hint="cs"/>
          <w:b/>
          <w:bCs/>
          <w:sz w:val="32"/>
          <w:szCs w:val="32"/>
          <w:cs/>
        </w:rPr>
        <w:t>5</w:t>
      </w:r>
    </w:p>
    <w:p w14:paraId="043337E2" w14:textId="77777777" w:rsidR="00126CDE" w:rsidRPr="002A664A" w:rsidRDefault="00126CDE" w:rsidP="00126CDE">
      <w:pPr>
        <w:pStyle w:val="ListParagraph"/>
        <w:spacing w:after="120"/>
        <w:ind w:left="1789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A664A">
        <w:rPr>
          <w:rFonts w:ascii="TH SarabunIT๙" w:hAnsi="TH SarabunIT๙" w:cs="TH SarabunIT๙" w:hint="cs"/>
          <w:b/>
          <w:bCs/>
          <w:sz w:val="32"/>
          <w:szCs w:val="32"/>
          <w:cs/>
        </w:rPr>
        <w:t>1.1 รายชื่อข้าราชการดังนี้</w:t>
      </w:r>
    </w:p>
    <w:p w14:paraId="3BF3878F" w14:textId="77777777" w:rsidR="00126CDE" w:rsidRPr="00126CDE" w:rsidRDefault="00126CDE" w:rsidP="00126CDE">
      <w:pPr>
        <w:pStyle w:val="ListParagraph"/>
        <w:spacing w:after="120"/>
        <w:ind w:left="1789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126CDE">
        <w:rPr>
          <w:rFonts w:ascii="TH SarabunIT๙" w:hAnsi="TH SarabunIT๙" w:cs="TH SarabunIT๙" w:hint="cs"/>
          <w:sz w:val="32"/>
          <w:szCs w:val="32"/>
          <w:cs/>
        </w:rPr>
        <w:t>1.1.</w:t>
      </w:r>
      <w:r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126CD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26CDE">
        <w:rPr>
          <w:rFonts w:ascii="TH SarabunIT๙" w:hAnsi="TH SarabunIT๙" w:cs="TH SarabunIT๙" w:hint="cs"/>
          <w:spacing w:val="4"/>
          <w:sz w:val="32"/>
          <w:szCs w:val="32"/>
          <w:cs/>
        </w:rPr>
        <w:t>นายพงษ์ศักดิ์  เอื้อสุวรรณา    ผู้อำนวยการกลุ่มงานแผนงานและงบประมาณ</w:t>
      </w:r>
    </w:p>
    <w:p w14:paraId="08A4441B" w14:textId="77777777" w:rsidR="00126CDE" w:rsidRPr="002A664A" w:rsidRDefault="00126CDE" w:rsidP="008A5CEA">
      <w:pPr>
        <w:spacing w:after="120"/>
        <w:ind w:left="720" w:firstLine="720"/>
        <w:rPr>
          <w:rFonts w:ascii="TH SarabunIT๙" w:hAnsi="TH SarabunIT๙" w:cs="TH SarabunIT๙"/>
          <w:sz w:val="32"/>
          <w:szCs w:val="32"/>
          <w:cs/>
        </w:rPr>
      </w:pPr>
      <w:r w:rsidRPr="002A664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2. </w:t>
      </w:r>
      <w:r w:rsidRPr="002A664A">
        <w:rPr>
          <w:rFonts w:ascii="TH SarabunIT๙" w:eastAsia="Calibri" w:hAnsi="TH SarabunIT๙" w:cs="TH SarabunIT๙" w:hint="cs"/>
          <w:b/>
          <w:bCs/>
          <w:sz w:val="32"/>
          <w:szCs w:val="32"/>
          <w:u w:val="single"/>
          <w:cs/>
        </w:rPr>
        <w:t>ขออนุมัติค่าใช้จ่าย</w:t>
      </w:r>
      <w:r w:rsidRPr="002A664A">
        <w:rPr>
          <w:rFonts w:ascii="TH SarabunIT๙" w:eastAsia="Calibri" w:hAnsi="TH SarabunIT๙" w:cs="TH SarabunIT๙"/>
          <w:sz w:val="32"/>
          <w:szCs w:val="32"/>
          <w:u w:val="single"/>
        </w:rPr>
        <w:t xml:space="preserve"> </w:t>
      </w:r>
      <w:r w:rsidRPr="002A664A">
        <w:rPr>
          <w:rFonts w:ascii="TH SarabunIT๙" w:eastAsia="Calibri" w:hAnsi="TH SarabunIT๙" w:cs="TH SarabunIT๙" w:hint="cs"/>
          <w:sz w:val="32"/>
          <w:szCs w:val="32"/>
          <w:u w:val="single"/>
          <w:cs/>
        </w:rPr>
        <w:t xml:space="preserve">จำนวน </w:t>
      </w:r>
      <w:r w:rsidR="007432C9">
        <w:rPr>
          <w:rFonts w:ascii="TH SarabunIT๙" w:hAnsi="TH SarabunIT๙" w:cs="TH SarabunIT๙" w:hint="cs"/>
          <w:spacing w:val="4"/>
          <w:sz w:val="32"/>
          <w:szCs w:val="32"/>
          <w:u w:val="single"/>
          <w:cs/>
        </w:rPr>
        <w:t>7</w:t>
      </w:r>
      <w:r w:rsidRPr="002A664A">
        <w:rPr>
          <w:rFonts w:ascii="TH SarabunIT๙" w:hAnsi="TH SarabunIT๙" w:cs="TH SarabunIT๙"/>
          <w:spacing w:val="4"/>
          <w:sz w:val="32"/>
          <w:szCs w:val="32"/>
          <w:u w:val="single"/>
        </w:rPr>
        <w:t>,</w:t>
      </w:r>
      <w:r w:rsidR="00DE5827">
        <w:rPr>
          <w:rFonts w:ascii="TH SarabunIT๙" w:hAnsi="TH SarabunIT๙" w:cs="TH SarabunIT๙"/>
          <w:spacing w:val="4"/>
          <w:sz w:val="32"/>
          <w:szCs w:val="32"/>
          <w:u w:val="single"/>
        </w:rPr>
        <w:t>11</w:t>
      </w:r>
      <w:r w:rsidRPr="002A664A">
        <w:rPr>
          <w:rFonts w:ascii="TH SarabunIT๙" w:hAnsi="TH SarabunIT๙" w:cs="TH SarabunIT๙"/>
          <w:spacing w:val="4"/>
          <w:sz w:val="32"/>
          <w:szCs w:val="32"/>
          <w:u w:val="single"/>
        </w:rPr>
        <w:t>0</w:t>
      </w:r>
      <w:r w:rsidRPr="002A664A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 บาท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97E00">
        <w:rPr>
          <w:rFonts w:ascii="TH SarabunIT๙" w:hAnsi="TH SarabunIT๙" w:cs="TH SarabunIT๙"/>
          <w:sz w:val="32"/>
          <w:szCs w:val="32"/>
        </w:rPr>
        <w:t>(</w:t>
      </w:r>
      <w:r w:rsidR="00BC2270">
        <w:rPr>
          <w:rFonts w:ascii="TH SarabunIT๙" w:hAnsi="TH SarabunIT๙" w:cs="TH SarabunIT๙" w:hint="cs"/>
          <w:sz w:val="32"/>
          <w:szCs w:val="32"/>
          <w:cs/>
        </w:rPr>
        <w:t>เจ็ด</w:t>
      </w:r>
      <w:r w:rsidRPr="00297E00">
        <w:rPr>
          <w:rFonts w:ascii="TH SarabunIT๙" w:hAnsi="TH SarabunIT๙" w:cs="TH SarabunIT๙" w:hint="cs"/>
          <w:spacing w:val="-2"/>
          <w:sz w:val="32"/>
          <w:szCs w:val="32"/>
          <w:cs/>
        </w:rPr>
        <w:t>พัน</w:t>
      </w:r>
      <w:r w:rsidR="00DE5827">
        <w:rPr>
          <w:rFonts w:ascii="TH SarabunIT๙" w:hAnsi="TH SarabunIT๙" w:cs="TH SarabunIT๙" w:hint="cs"/>
          <w:spacing w:val="-2"/>
          <w:sz w:val="32"/>
          <w:szCs w:val="32"/>
          <w:cs/>
        </w:rPr>
        <w:t>หนึ่งร้อยสิบ</w:t>
      </w:r>
      <w:r w:rsidRPr="00297E00">
        <w:rPr>
          <w:rFonts w:ascii="TH SarabunIT๙" w:hAnsi="TH SarabunIT๙" w:cs="TH SarabunIT๙"/>
          <w:spacing w:val="-2"/>
          <w:sz w:val="32"/>
          <w:szCs w:val="32"/>
          <w:cs/>
        </w:rPr>
        <w:t>บาทถ้วน</w:t>
      </w:r>
      <w:r w:rsidRPr="00297E00">
        <w:rPr>
          <w:rFonts w:ascii="TH SarabunIT๙" w:hAnsi="TH SarabunIT๙" w:cs="TH SarabunIT๙"/>
          <w:spacing w:val="-2"/>
          <w:sz w:val="32"/>
          <w:szCs w:val="32"/>
        </w:rPr>
        <w:t>)</w:t>
      </w:r>
      <w:r w:rsidR="0004541E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รายละเอียดดังนี้</w:t>
      </w:r>
    </w:p>
    <w:p w14:paraId="20D57A68" w14:textId="77777777" w:rsidR="00126CDE" w:rsidRPr="00297E00" w:rsidRDefault="00126CDE" w:rsidP="00126CDE">
      <w:pPr>
        <w:pStyle w:val="ListParagraph"/>
        <w:ind w:left="1778"/>
        <w:jc w:val="thaiDistribute"/>
        <w:rPr>
          <w:rFonts w:ascii="TH SarabunIT๙" w:hAnsi="TH SarabunIT๙" w:cs="TH SarabunIT๙"/>
          <w:spacing w:val="4"/>
          <w:sz w:val="32"/>
          <w:szCs w:val="32"/>
          <w:cs/>
        </w:rPr>
      </w:pP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2.1 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>ค่าเบี้ยเลี้ยง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ab/>
      </w:r>
      <w:proofErr w:type="gramStart"/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จำนวนเงิน  </w:t>
      </w:r>
      <w:r w:rsidR="00DE5827">
        <w:rPr>
          <w:rFonts w:ascii="TH SarabunIT๙" w:hAnsi="TH SarabunIT๙" w:cs="TH SarabunIT๙" w:hint="cs"/>
          <w:spacing w:val="4"/>
          <w:sz w:val="32"/>
          <w:szCs w:val="32"/>
          <w:cs/>
        </w:rPr>
        <w:t>16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>0</w:t>
      </w:r>
      <w:proofErr w:type="gramEnd"/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บาท</w:t>
      </w:r>
    </w:p>
    <w:p w14:paraId="38C59CE8" w14:textId="77777777" w:rsidR="00126CDE" w:rsidRDefault="00126CDE" w:rsidP="00126CDE">
      <w:pPr>
        <w:pStyle w:val="ListParagraph"/>
        <w:ind w:left="1778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297E00"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>(</w:t>
      </w:r>
      <w:r w:rsidR="00DE5827">
        <w:rPr>
          <w:rFonts w:ascii="TH SarabunIT๙" w:hAnsi="TH SarabunIT๙" w:cs="TH SarabunIT๙"/>
          <w:spacing w:val="4"/>
          <w:sz w:val="32"/>
          <w:szCs w:val="32"/>
        </w:rPr>
        <w:t>16</w:t>
      </w:r>
      <w:r>
        <w:rPr>
          <w:rFonts w:ascii="TH SarabunIT๙" w:hAnsi="TH SarabunIT๙" w:cs="TH SarabunIT๙"/>
          <w:spacing w:val="4"/>
          <w:sz w:val="32"/>
          <w:szCs w:val="32"/>
        </w:rPr>
        <w:t>0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 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บาท 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x </w:t>
      </w:r>
      <w:r w:rsidR="008A10DE">
        <w:rPr>
          <w:rFonts w:ascii="TH SarabunIT๙" w:hAnsi="TH SarabunIT๙" w:cs="TH SarabunIT๙"/>
          <w:spacing w:val="4"/>
          <w:sz w:val="32"/>
          <w:szCs w:val="32"/>
        </w:rPr>
        <w:t>1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 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คน 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x 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1 วัน 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= </w:t>
      </w:r>
      <w:r w:rsidR="00DE5827">
        <w:rPr>
          <w:rFonts w:ascii="TH SarabunIT๙" w:hAnsi="TH SarabunIT๙" w:cs="TH SarabunIT๙"/>
          <w:spacing w:val="4"/>
          <w:sz w:val="32"/>
          <w:szCs w:val="32"/>
        </w:rPr>
        <w:t>16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0 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>บาท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>)</w:t>
      </w:r>
    </w:p>
    <w:p w14:paraId="102141CE" w14:textId="77777777" w:rsidR="00126CDE" w:rsidRPr="00C64841" w:rsidRDefault="00126CDE" w:rsidP="00126CDE">
      <w:pPr>
        <w:pStyle w:val="ListParagraph"/>
        <w:ind w:left="1778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2.2 </w:t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ค่าที่พัก </w:t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>(</w:t>
      </w:r>
      <w:r w:rsidRPr="00C6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จ่ายจริง</w:t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>)</w:t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C6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จำนวนเงิน </w:t>
      </w:r>
      <w:r w:rsidR="008A10DE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1</w:t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>,</w:t>
      </w:r>
      <w:r w:rsidR="008A10DE">
        <w:rPr>
          <w:rFonts w:ascii="TH SarabunIT๙" w:hAnsi="TH SarabunIT๙" w:cs="TH SarabunIT๙"/>
          <w:color w:val="000000" w:themeColor="text1"/>
          <w:sz w:val="32"/>
          <w:szCs w:val="32"/>
        </w:rPr>
        <w:t>4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5</w:t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0 </w:t>
      </w:r>
      <w:r w:rsidRPr="00C6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บาท</w:t>
      </w:r>
    </w:p>
    <w:p w14:paraId="66E64749" w14:textId="77777777" w:rsidR="008776A6" w:rsidRDefault="00126CDE" w:rsidP="008A10DE">
      <w:pPr>
        <w:jc w:val="thaiDistribute"/>
        <w:rPr>
          <w:rFonts w:ascii="TH SarabunIT๙" w:hAnsi="TH SarabunIT๙" w:cs="TH SarabunIT๙"/>
          <w:spacing w:val="4"/>
          <w:sz w:val="32"/>
          <w:szCs w:val="32"/>
          <w:cs/>
        </w:rPr>
      </w:pPr>
      <w:r w:rsidRPr="00297E00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ab/>
        <w:t xml:space="preserve">     2.</w:t>
      </w:r>
      <w:r>
        <w:rPr>
          <w:rFonts w:ascii="TH SarabunIT๙" w:hAnsi="TH SarabunIT๙" w:cs="TH SarabunIT๙"/>
          <w:spacing w:val="4"/>
          <w:sz w:val="32"/>
          <w:szCs w:val="32"/>
        </w:rPr>
        <w:t>3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 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>ค่าโดยสารแท็กซี่</w:t>
      </w:r>
      <w:r w:rsidRPr="00297E00"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จำนวนเงิน </w:t>
      </w:r>
      <w:r w:rsidR="008A10DE">
        <w:rPr>
          <w:rFonts w:ascii="TH SarabunIT๙" w:hAnsi="TH SarabunIT๙" w:cs="TH SarabunIT๙" w:hint="cs"/>
          <w:spacing w:val="4"/>
          <w:sz w:val="32"/>
          <w:szCs w:val="32"/>
          <w:cs/>
        </w:rPr>
        <w:t>5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00 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>บาท</w:t>
      </w:r>
    </w:p>
    <w:p w14:paraId="2B49B85A" w14:textId="77777777" w:rsidR="008A10DE" w:rsidRDefault="008A10DE" w:rsidP="008A10DE">
      <w:pPr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>
        <w:rPr>
          <w:rFonts w:ascii="TH SarabunIT๙" w:hAnsi="TH SarabunIT๙" w:cs="TH SarabunIT๙"/>
          <w:spacing w:val="4"/>
          <w:sz w:val="32"/>
          <w:szCs w:val="32"/>
        </w:rPr>
        <w:tab/>
      </w:r>
      <w:r>
        <w:rPr>
          <w:rFonts w:ascii="TH SarabunIT๙" w:hAnsi="TH SarabunIT๙" w:cs="TH SarabunIT๙"/>
          <w:spacing w:val="4"/>
          <w:sz w:val="32"/>
          <w:szCs w:val="32"/>
        </w:rPr>
        <w:tab/>
        <w:t xml:space="preserve">     2.4 </w:t>
      </w:r>
      <w:r>
        <w:rPr>
          <w:rFonts w:ascii="TH SarabunIT๙" w:hAnsi="TH SarabunIT๙" w:cs="TH SarabunIT๙" w:hint="cs"/>
          <w:spacing w:val="4"/>
          <w:sz w:val="32"/>
          <w:szCs w:val="32"/>
          <w:cs/>
        </w:rPr>
        <w:t>ค่าเครื่องบิน ไป - กลับ</w:t>
      </w:r>
      <w:r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จำนวนเงิน </w:t>
      </w:r>
      <w:r w:rsidR="007432C9">
        <w:rPr>
          <w:rFonts w:ascii="TH SarabunIT๙" w:hAnsi="TH SarabunIT๙" w:cs="TH SarabunIT๙" w:hint="cs"/>
          <w:spacing w:val="4"/>
          <w:sz w:val="32"/>
          <w:szCs w:val="32"/>
          <w:cs/>
        </w:rPr>
        <w:t>5</w:t>
      </w:r>
      <w:r>
        <w:rPr>
          <w:rFonts w:ascii="TH SarabunIT๙" w:hAnsi="TH SarabunIT๙" w:cs="TH SarabunIT๙"/>
          <w:spacing w:val="4"/>
          <w:sz w:val="32"/>
          <w:szCs w:val="32"/>
        </w:rPr>
        <w:t xml:space="preserve">,000 </w:t>
      </w:r>
      <w:r>
        <w:rPr>
          <w:rFonts w:ascii="TH SarabunIT๙" w:hAnsi="TH SarabunIT๙" w:cs="TH SarabunIT๙" w:hint="cs"/>
          <w:spacing w:val="4"/>
          <w:sz w:val="32"/>
          <w:szCs w:val="32"/>
          <w:cs/>
        </w:rPr>
        <w:t>บาท</w:t>
      </w:r>
    </w:p>
    <w:p w14:paraId="46321FB3" w14:textId="77777777" w:rsidR="008A5CEA" w:rsidRDefault="008A5CEA" w:rsidP="008A10DE">
      <w:pPr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</w:p>
    <w:p w14:paraId="0BF6E90D" w14:textId="77777777" w:rsidR="008A5CEA" w:rsidRDefault="008A5CEA" w:rsidP="008A10DE">
      <w:pPr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</w:p>
    <w:p w14:paraId="1A575517" w14:textId="77777777" w:rsidR="008A5CEA" w:rsidRDefault="008A5CEA" w:rsidP="008A10DE">
      <w:pPr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</w:p>
    <w:p w14:paraId="23682421" w14:textId="77777777" w:rsidR="0004541E" w:rsidRPr="00297E00" w:rsidRDefault="00A63DD9" w:rsidP="00A63DD9">
      <w:pPr>
        <w:rPr>
          <w:rFonts w:ascii="TH SarabunIT๙" w:hAnsi="TH SarabunIT๙" w:cs="TH SarabunIT๙"/>
          <w:spacing w:val="4"/>
          <w:sz w:val="32"/>
          <w:szCs w:val="32"/>
          <w:cs/>
        </w:rPr>
      </w:pPr>
      <w:r>
        <w:rPr>
          <w:rFonts w:ascii="TH SarabunIT๙" w:hAnsi="TH SarabunIT๙"/>
          <w:spacing w:val="4"/>
          <w:sz w:val="32"/>
          <w:szCs w:val="32"/>
          <w:cs/>
        </w:rPr>
        <w:br w:type="page"/>
      </w:r>
    </w:p>
    <w:p w14:paraId="6D3ED87B" w14:textId="77777777" w:rsidR="00A9589A" w:rsidRPr="00297E00" w:rsidRDefault="00126CDE" w:rsidP="00E91F8B">
      <w:pPr>
        <w:tabs>
          <w:tab w:val="left" w:pos="1260"/>
        </w:tabs>
        <w:spacing w:before="120"/>
        <w:ind w:right="-57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Calibri" w:hAnsi="TH SarabunIT๙" w:cs="TH SarabunIT๙"/>
          <w:b/>
          <w:bCs/>
          <w:spacing w:val="-2"/>
          <w:sz w:val="32"/>
          <w:szCs w:val="32"/>
          <w:cs/>
        </w:rPr>
        <w:lastRenderedPageBreak/>
        <w:tab/>
      </w:r>
      <w:r>
        <w:rPr>
          <w:rFonts w:ascii="TH SarabunIT๙" w:eastAsia="Calibri" w:hAnsi="TH SarabunIT๙" w:cs="TH SarabunIT๙"/>
          <w:b/>
          <w:bCs/>
          <w:spacing w:val="-2"/>
          <w:sz w:val="32"/>
          <w:szCs w:val="32"/>
          <w:cs/>
        </w:rPr>
        <w:tab/>
      </w:r>
      <w:r w:rsidR="00E91F8B">
        <w:rPr>
          <w:rFonts w:ascii="TH SarabunIT๙" w:eastAsia="Calibri" w:hAnsi="TH SarabunIT๙" w:cs="TH SarabunIT๙" w:hint="cs"/>
          <w:b/>
          <w:bCs/>
          <w:spacing w:val="-2"/>
          <w:sz w:val="32"/>
          <w:szCs w:val="32"/>
          <w:cs/>
        </w:rPr>
        <w:t>3</w:t>
      </w:r>
      <w:r w:rsidRPr="00A911EE">
        <w:rPr>
          <w:rFonts w:ascii="TH SarabunIT๙" w:eastAsia="Calibri" w:hAnsi="TH SarabunIT๙" w:cs="TH SarabunIT๙" w:hint="cs"/>
          <w:b/>
          <w:bCs/>
          <w:spacing w:val="-2"/>
          <w:sz w:val="32"/>
          <w:szCs w:val="32"/>
          <w:cs/>
        </w:rPr>
        <w:t>. ขออนุมัติยืมเงินราชการ</w:t>
      </w:r>
      <w:r w:rsidRPr="00A911EE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 xml:space="preserve"> </w:t>
      </w:r>
      <w:r w:rsidRPr="00A911EE">
        <w:rPr>
          <w:rFonts w:ascii="TH SarabunIT๙" w:eastAsia="Calibri" w:hAnsi="TH SarabunIT๙" w:cs="TH SarabunIT๙" w:hint="cs"/>
          <w:spacing w:val="-2"/>
          <w:sz w:val="33"/>
          <w:szCs w:val="33"/>
          <w:u w:val="single"/>
          <w:cs/>
        </w:rPr>
        <w:t xml:space="preserve">จำนวน </w:t>
      </w:r>
      <w:r w:rsidR="007432C9">
        <w:rPr>
          <w:rFonts w:ascii="TH SarabunIT๙" w:hAnsi="TH SarabunIT๙" w:cs="TH SarabunIT๙" w:hint="cs"/>
          <w:spacing w:val="4"/>
          <w:sz w:val="32"/>
          <w:szCs w:val="32"/>
          <w:u w:val="single"/>
          <w:cs/>
        </w:rPr>
        <w:t>7</w:t>
      </w:r>
      <w:r w:rsidR="008A5CEA" w:rsidRPr="002A664A">
        <w:rPr>
          <w:rFonts w:ascii="TH SarabunIT๙" w:hAnsi="TH SarabunIT๙" w:cs="TH SarabunIT๙"/>
          <w:spacing w:val="4"/>
          <w:sz w:val="32"/>
          <w:szCs w:val="32"/>
          <w:u w:val="single"/>
        </w:rPr>
        <w:t>,</w:t>
      </w:r>
      <w:r w:rsidR="00DE5827">
        <w:rPr>
          <w:rFonts w:ascii="TH SarabunIT๙" w:hAnsi="TH SarabunIT๙" w:cs="TH SarabunIT๙"/>
          <w:spacing w:val="4"/>
          <w:sz w:val="32"/>
          <w:szCs w:val="32"/>
          <w:u w:val="single"/>
        </w:rPr>
        <w:t>11</w:t>
      </w:r>
      <w:r w:rsidR="008A5CEA" w:rsidRPr="002A664A">
        <w:rPr>
          <w:rFonts w:ascii="TH SarabunIT๙" w:hAnsi="TH SarabunIT๙" w:cs="TH SarabunIT๙"/>
          <w:spacing w:val="4"/>
          <w:sz w:val="32"/>
          <w:szCs w:val="32"/>
          <w:u w:val="single"/>
        </w:rPr>
        <w:t>0</w:t>
      </w:r>
      <w:r w:rsidR="008A5CEA" w:rsidRPr="002A664A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 บาท</w:t>
      </w:r>
      <w:r w:rsidR="008A5CEA"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A5CEA" w:rsidRPr="00297E00">
        <w:rPr>
          <w:rFonts w:ascii="TH SarabunIT๙" w:hAnsi="TH SarabunIT๙" w:cs="TH SarabunIT๙"/>
          <w:sz w:val="32"/>
          <w:szCs w:val="32"/>
        </w:rPr>
        <w:t>(</w:t>
      </w:r>
      <w:r w:rsidR="008A5CEA">
        <w:rPr>
          <w:rFonts w:ascii="TH SarabunIT๙" w:hAnsi="TH SarabunIT๙" w:cs="TH SarabunIT๙" w:hint="cs"/>
          <w:sz w:val="32"/>
          <w:szCs w:val="32"/>
          <w:cs/>
        </w:rPr>
        <w:t>เ</w:t>
      </w:r>
      <w:r w:rsidR="007432C9">
        <w:rPr>
          <w:rFonts w:ascii="TH SarabunIT๙" w:hAnsi="TH SarabunIT๙" w:cs="TH SarabunIT๙" w:hint="cs"/>
          <w:sz w:val="32"/>
          <w:szCs w:val="32"/>
          <w:cs/>
        </w:rPr>
        <w:t>จ็ด</w:t>
      </w:r>
      <w:r w:rsidR="008A5CEA" w:rsidRPr="00297E00">
        <w:rPr>
          <w:rFonts w:ascii="TH SarabunIT๙" w:hAnsi="TH SarabunIT๙" w:cs="TH SarabunIT๙" w:hint="cs"/>
          <w:spacing w:val="-2"/>
          <w:sz w:val="32"/>
          <w:szCs w:val="32"/>
          <w:cs/>
        </w:rPr>
        <w:t>พัน</w:t>
      </w:r>
      <w:r w:rsidR="00DE5827">
        <w:rPr>
          <w:rFonts w:ascii="TH SarabunIT๙" w:hAnsi="TH SarabunIT๙" w:cs="TH SarabunIT๙" w:hint="cs"/>
          <w:spacing w:val="-2"/>
          <w:sz w:val="32"/>
          <w:szCs w:val="32"/>
          <w:cs/>
        </w:rPr>
        <w:t>หนึ่งร้อย</w:t>
      </w:r>
      <w:r w:rsidR="008A5CEA" w:rsidRPr="00297E00">
        <w:rPr>
          <w:rFonts w:ascii="TH SarabunIT๙" w:hAnsi="TH SarabunIT๙" w:cs="TH SarabunIT๙" w:hint="cs"/>
          <w:spacing w:val="-2"/>
          <w:sz w:val="32"/>
          <w:szCs w:val="32"/>
          <w:cs/>
        </w:rPr>
        <w:t>สิบ</w:t>
      </w:r>
      <w:r w:rsidR="008A5CEA" w:rsidRPr="00297E00">
        <w:rPr>
          <w:rFonts w:ascii="TH SarabunIT๙" w:hAnsi="TH SarabunIT๙" w:cs="TH SarabunIT๙"/>
          <w:spacing w:val="-2"/>
          <w:sz w:val="32"/>
          <w:szCs w:val="32"/>
          <w:cs/>
        </w:rPr>
        <w:t>บาทถ้วน</w:t>
      </w:r>
      <w:r w:rsidR="008A5CEA" w:rsidRPr="00297E00">
        <w:rPr>
          <w:rFonts w:ascii="TH SarabunIT๙" w:hAnsi="TH SarabunIT๙" w:cs="TH SarabunIT๙"/>
          <w:spacing w:val="-2"/>
          <w:sz w:val="32"/>
          <w:szCs w:val="32"/>
        </w:rPr>
        <w:t>)</w:t>
      </w:r>
      <w:r w:rsidR="008A5CEA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pacing w:val="-2"/>
          <w:sz w:val="32"/>
          <w:szCs w:val="32"/>
          <w:cs/>
        </w:rPr>
        <w:t>โดยเบิกจ่ายจากเงิน</w:t>
      </w:r>
      <w:r w:rsidRPr="00297E00">
        <w:rPr>
          <w:rFonts w:ascii="TH SarabunIT๙" w:eastAsia="Calibri" w:hAnsi="TH SarabunIT๙" w:cs="TH SarabunIT๙"/>
          <w:spacing w:val="-2"/>
          <w:sz w:val="32"/>
          <w:szCs w:val="32"/>
          <w:cs/>
        </w:rPr>
        <w:t>งบประมาณประจำปีงบประมาณ พ.ศ. ๒๕๖</w:t>
      </w:r>
      <w:r w:rsidR="00A63DD9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>๕</w:t>
      </w:r>
      <w:r w:rsidRPr="00297E00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 xml:space="preserve"> </w:t>
      </w:r>
      <w:r w:rsidRPr="007432C9">
        <w:rPr>
          <w:rFonts w:ascii="TH SarabunIT๙" w:eastAsia="Calibri" w:hAnsi="TH SarabunIT๙" w:cs="TH SarabunIT๙" w:hint="cs"/>
          <w:spacing w:val="-2"/>
          <w:sz w:val="32"/>
          <w:szCs w:val="32"/>
          <w:u w:val="single"/>
          <w:cs/>
        </w:rPr>
        <w:t>แผนงาน</w:t>
      </w:r>
      <w:r w:rsidRPr="00297E00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 xml:space="preserve"> </w:t>
      </w:r>
      <w:r w:rsidRPr="00297E00">
        <w:rPr>
          <w:rFonts w:ascii="TH SarabunIT๙" w:eastAsia="Calibri" w:hAnsi="TH SarabunIT๙" w:cs="TH SarabunIT๙"/>
          <w:spacing w:val="-2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แผนงานพื้นฐานด้านการสร้างการเติบโตบนคุณภาพชีวิตที่เป็นมิตรต่อสิ่งแวดล้อม </w:t>
      </w:r>
      <w:r w:rsidRPr="00297E00">
        <w:rPr>
          <w:rFonts w:ascii="TH SarabunIT๙" w:hAnsi="TH SarabunIT๙" w:cs="TH SarabunIT๙" w:hint="cs"/>
          <w:sz w:val="32"/>
          <w:szCs w:val="32"/>
          <w:u w:val="single"/>
          <w:cs/>
        </w:rPr>
        <w:t>ผลผลิต</w:t>
      </w:r>
      <w:r w:rsidRPr="00297E00">
        <w:rPr>
          <w:rFonts w:ascii="TH SarabunIT๙" w:hAnsi="TH SarabunIT๙" w:cs="TH SarabunIT๙"/>
          <w:sz w:val="32"/>
          <w:szCs w:val="32"/>
        </w:rPr>
        <w:t xml:space="preserve"> :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นโยบาย  แผน กลไก เพื่อการจัดการคุณภาพสิ่งแวดล้อมและส่งเสริมการผลิตการบริโภคที่เป็นมิตรต่อสิ่งแวดล้อมและการดำเนินการด้านการประเมินผลกระทบสิ่งแวดล้อม ได้รับการพัฒนาและนำไปสู่การปฏิบัติ </w:t>
      </w:r>
      <w:r w:rsidRPr="00297E00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กิจกรรมหลัก </w:t>
      </w:r>
      <w:r w:rsidRPr="00297E00">
        <w:rPr>
          <w:rFonts w:ascii="TH SarabunIT๙" w:hAnsi="TH SarabunIT๙" w:cs="TH SarabunIT๙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พัฒนาและจัดทำนโยบาย แผน เครื่องมือและกลไกเพื่อการบริหารจัดการทรัพยากรธรรมชาติและสิ่งแวดล้อม </w:t>
      </w:r>
      <w:r w:rsidRPr="00297E00">
        <w:rPr>
          <w:rFonts w:ascii="TH SarabunIT๙" w:hAnsi="TH SarabunIT๙" w:cs="TH SarabunIT๙" w:hint="cs"/>
          <w:sz w:val="32"/>
          <w:szCs w:val="32"/>
          <w:u w:val="single"/>
          <w:cs/>
        </w:rPr>
        <w:t>กิจกรรมย่อย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97E00">
        <w:rPr>
          <w:rFonts w:ascii="TH SarabunIT๙" w:hAnsi="TH SarabunIT๙" w:cs="TH SarabunIT๙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ต้นทุนในการดำเนินงานกิจกรรมการจัดทำแผน ติดตามประเมินผลและรายงานแผนของหน่วยงาน </w:t>
      </w:r>
      <w:r w:rsidRPr="00297E00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140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และขออนุมัติให้นาย</w:t>
      </w:r>
      <w:r w:rsidR="008A5CEA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พงษ์ศักดิ์  เอื้อสุวรรณา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8A5CEA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ผู้อำนวยการกลุ่มงานแผนงานและงบประมาณ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เป็นผู้ยืมเงินราชการดังกล่าว</w:t>
      </w:r>
    </w:p>
    <w:p w14:paraId="1F03E65D" w14:textId="77777777" w:rsidR="00A9589A" w:rsidRPr="00297E00" w:rsidRDefault="00A9589A" w:rsidP="00A9589A">
      <w:pPr>
        <w:spacing w:before="120"/>
        <w:ind w:firstLine="1418"/>
        <w:jc w:val="thaiDistribute"/>
        <w:rPr>
          <w:rFonts w:ascii="TH SarabunIT๙" w:eastAsia="Calibri" w:hAnsi="TH SarabunIT๙" w:cs="TH SarabunIT๙"/>
          <w:spacing w:val="-2"/>
          <w:sz w:val="32"/>
          <w:szCs w:val="32"/>
        </w:rPr>
      </w:pPr>
      <w:r w:rsidRPr="00297E00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>จึงเรียนมาเพื่อโปรดพิจารณา</w:t>
      </w:r>
      <w:r w:rsidR="008A5CEA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>อนุมัติ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>ทั้งนี้</w:t>
      </w:r>
      <w:r w:rsidR="008A5CEA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>เป็นอำนาจ</w:t>
      </w:r>
      <w:r w:rsidR="008A5CEA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 xml:space="preserve">ของเลขานุการกรม ตามคำสั่ง สผ. </w:t>
      </w:r>
      <w:r w:rsidR="00E91F8B">
        <w:rPr>
          <w:rFonts w:ascii="TH SarabunIT๙" w:hAnsi="TH SarabunIT๙" w:cs="TH SarabunIT๙"/>
          <w:spacing w:val="-2"/>
          <w:sz w:val="32"/>
          <w:szCs w:val="32"/>
          <w:cs/>
        </w:rPr>
        <w:br/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>ที</w:t>
      </w:r>
      <w:r w:rsidR="008A5CEA">
        <w:rPr>
          <w:rFonts w:ascii="TH SarabunIT๙" w:hAnsi="TH SarabunIT๙" w:cs="TH SarabunIT๙" w:hint="cs"/>
          <w:spacing w:val="-2"/>
          <w:sz w:val="32"/>
          <w:szCs w:val="32"/>
          <w:cs/>
        </w:rPr>
        <w:t>่</w:t>
      </w:r>
      <w:r w:rsidR="00E91F8B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>49</w:t>
      </w:r>
      <w:r w:rsidR="008A5CEA" w:rsidRPr="00F36827">
        <w:rPr>
          <w:rFonts w:ascii="TH SarabunIT๙" w:hAnsi="TH SarabunIT๙" w:cs="TH SarabunIT๙" w:hint="cs"/>
          <w:spacing w:val="-2"/>
          <w:sz w:val="32"/>
          <w:szCs w:val="32"/>
          <w:cs/>
        </w:rPr>
        <w:t>7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>/25</w:t>
      </w:r>
      <w:r w:rsidR="008A5CEA" w:rsidRPr="00F36827">
        <w:rPr>
          <w:rFonts w:ascii="TH SarabunIT๙" w:hAnsi="TH SarabunIT๙" w:cs="TH SarabunIT๙" w:hint="cs"/>
          <w:spacing w:val="-2"/>
          <w:sz w:val="32"/>
          <w:szCs w:val="32"/>
          <w:cs/>
        </w:rPr>
        <w:t>60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 xml:space="preserve"> สั่งวันที่ </w:t>
      </w:r>
      <w:r w:rsidR="008A5CEA" w:rsidRPr="00F36827">
        <w:rPr>
          <w:rFonts w:ascii="TH SarabunIT๙" w:hAnsi="TH SarabunIT๙" w:cs="TH SarabunIT๙" w:hint="cs"/>
          <w:spacing w:val="-2"/>
          <w:sz w:val="32"/>
          <w:szCs w:val="32"/>
          <w:cs/>
        </w:rPr>
        <w:t>4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 xml:space="preserve"> </w:t>
      </w:r>
      <w:r w:rsidR="008A5CEA" w:rsidRPr="00F36827">
        <w:rPr>
          <w:rFonts w:ascii="TH SarabunIT๙" w:hAnsi="TH SarabunIT๙" w:cs="TH SarabunIT๙" w:hint="cs"/>
          <w:spacing w:val="-2"/>
          <w:sz w:val="32"/>
          <w:szCs w:val="32"/>
          <w:cs/>
        </w:rPr>
        <w:t>กันยายน</w:t>
      </w:r>
      <w:r w:rsidR="008A5CEA" w:rsidRPr="00E545FA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="008A5CEA" w:rsidRPr="00E545FA">
        <w:rPr>
          <w:rFonts w:ascii="TH SarabunIT๙" w:hAnsi="TH SarabunIT๙" w:cs="TH SarabunIT๙" w:hint="cs"/>
          <w:sz w:val="32"/>
          <w:szCs w:val="32"/>
          <w:cs/>
        </w:rPr>
        <w:t>60</w:t>
      </w:r>
      <w:r w:rsidR="008A5CEA" w:rsidRPr="00E545FA">
        <w:rPr>
          <w:rFonts w:ascii="TH SarabunIT๙" w:hAnsi="TH SarabunIT๙" w:cs="TH SarabunIT๙"/>
          <w:sz w:val="32"/>
          <w:szCs w:val="32"/>
          <w:cs/>
        </w:rPr>
        <w:t xml:space="preserve"> ข้อที่ 4 4.1 (4)</w:t>
      </w:r>
    </w:p>
    <w:p w14:paraId="73A9450A" w14:textId="77777777" w:rsidR="00A9589A" w:rsidRPr="00A9589A" w:rsidRDefault="00A9589A" w:rsidP="008776A6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FCA86DF" w14:textId="77777777" w:rsidR="00415350" w:rsidRPr="00A37B42" w:rsidRDefault="00415350" w:rsidP="00B64FEC">
      <w:pPr>
        <w:tabs>
          <w:tab w:val="left" w:pos="1260"/>
        </w:tabs>
        <w:ind w:right="-624"/>
        <w:rPr>
          <w:rFonts w:ascii="TH SarabunIT๙" w:hAnsi="TH SarabunIT๙" w:cs="TH SarabunIT๙"/>
        </w:rPr>
      </w:pPr>
    </w:p>
    <w:p w14:paraId="57A4E4C3" w14:textId="77777777" w:rsidR="00415350" w:rsidRPr="009A677E" w:rsidRDefault="00415350" w:rsidP="00B64FEC">
      <w:pPr>
        <w:tabs>
          <w:tab w:val="left" w:pos="1260"/>
        </w:tabs>
        <w:ind w:right="-624"/>
        <w:rPr>
          <w:rFonts w:ascii="TH SarabunIT๙" w:hAnsi="TH SarabunIT๙" w:cs="TH SarabunIT๙"/>
        </w:rPr>
      </w:pPr>
    </w:p>
    <w:p w14:paraId="6BE8FF2E" w14:textId="77777777" w:rsidR="00415350" w:rsidRDefault="00415350" w:rsidP="00B64FEC">
      <w:pPr>
        <w:tabs>
          <w:tab w:val="left" w:pos="1260"/>
        </w:tabs>
        <w:ind w:right="-624"/>
        <w:rPr>
          <w:rFonts w:ascii="TH SarabunIT๙" w:hAnsi="TH SarabunIT๙" w:cs="TH SarabunIT๙"/>
        </w:rPr>
      </w:pPr>
    </w:p>
    <w:p w14:paraId="64926897" w14:textId="77777777" w:rsidR="00F36827" w:rsidRPr="009A677E" w:rsidRDefault="00F36827" w:rsidP="00B64FEC">
      <w:pPr>
        <w:tabs>
          <w:tab w:val="left" w:pos="1260"/>
        </w:tabs>
        <w:ind w:right="-624"/>
        <w:rPr>
          <w:rFonts w:ascii="TH SarabunIT๙" w:hAnsi="TH SarabunIT๙" w:cs="TH SarabunIT๙"/>
        </w:rPr>
      </w:pPr>
    </w:p>
    <w:p w14:paraId="5FC363D0" w14:textId="77777777" w:rsidR="00415350" w:rsidRPr="009A677E" w:rsidRDefault="00415350" w:rsidP="00B64FEC">
      <w:pPr>
        <w:tabs>
          <w:tab w:val="left" w:pos="1260"/>
        </w:tabs>
        <w:ind w:right="-624"/>
        <w:rPr>
          <w:rFonts w:ascii="TH SarabunIT๙" w:hAnsi="TH SarabunIT๙" w:cs="TH SarabunIT๙"/>
        </w:rPr>
      </w:pPr>
    </w:p>
    <w:p w14:paraId="65D8FF2C" w14:textId="77777777" w:rsidR="00415350" w:rsidRPr="009A677E" w:rsidRDefault="00415350" w:rsidP="00B64FEC">
      <w:pPr>
        <w:tabs>
          <w:tab w:val="left" w:pos="1260"/>
        </w:tabs>
        <w:ind w:right="-624"/>
        <w:rPr>
          <w:rFonts w:ascii="TH SarabunIT๙" w:hAnsi="TH SarabunIT๙" w:cs="TH SarabunIT๙"/>
        </w:rPr>
      </w:pPr>
    </w:p>
    <w:p w14:paraId="50C2284E" w14:textId="77777777" w:rsidR="00B64FEC" w:rsidRPr="009A677E" w:rsidRDefault="00415350" w:rsidP="00B64FEC">
      <w:pPr>
        <w:tabs>
          <w:tab w:val="left" w:pos="1260"/>
        </w:tabs>
        <w:ind w:right="-624"/>
        <w:rPr>
          <w:rFonts w:ascii="TH SarabunIT๙" w:hAnsi="TH SarabunIT๙" w:cs="TH SarabunIT๙"/>
          <w:sz w:val="32"/>
          <w:szCs w:val="32"/>
        </w:rPr>
      </w:pP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="00B64FEC" w:rsidRPr="009A677E">
        <w:rPr>
          <w:rFonts w:ascii="TH SarabunIT๙" w:hAnsi="TH SarabunIT๙" w:cs="TH SarabunIT๙"/>
          <w:sz w:val="32"/>
          <w:szCs w:val="32"/>
          <w:cs/>
        </w:rPr>
        <w:t>(</w:t>
      </w:r>
      <w:r w:rsidR="008A5CEA">
        <w:rPr>
          <w:rFonts w:ascii="TH SarabunIT๙" w:hAnsi="TH SarabunIT๙" w:cs="TH SarabunIT๙" w:hint="cs"/>
          <w:sz w:val="32"/>
          <w:szCs w:val="32"/>
          <w:cs/>
        </w:rPr>
        <w:t>นายพงษ์ศักดิ์ เอื้อสุวรรณา</w:t>
      </w:r>
      <w:r w:rsidR="00B64FEC" w:rsidRPr="009A677E">
        <w:rPr>
          <w:rFonts w:ascii="TH SarabunIT๙" w:hAnsi="TH SarabunIT๙" w:cs="TH SarabunIT๙"/>
          <w:sz w:val="32"/>
          <w:szCs w:val="32"/>
          <w:cs/>
        </w:rPr>
        <w:t>)</w:t>
      </w:r>
    </w:p>
    <w:p w14:paraId="439112B3" w14:textId="77777777" w:rsidR="00B64FEC" w:rsidRPr="009A677E" w:rsidRDefault="00B64FEC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="008A5CEA">
        <w:rPr>
          <w:rFonts w:ascii="TH SarabunIT๙" w:hAnsi="TH SarabunIT๙" w:cs="TH SarabunIT๙" w:hint="cs"/>
          <w:sz w:val="32"/>
          <w:szCs w:val="32"/>
          <w:cs/>
        </w:rPr>
        <w:t xml:space="preserve">    ผอ.กลุ่มงานแผนงานและงบประมาณ</w:t>
      </w:r>
    </w:p>
    <w:p w14:paraId="2F87391E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1A6F070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C62EFE6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A9A2417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66788E2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CFB099D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5AC98C4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96D4AAE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0D6C6E3" w14:textId="77777777" w:rsidR="001F3D5D" w:rsidRPr="00F36827" w:rsidRDefault="001F3D5D" w:rsidP="00E91F8B">
      <w:pPr>
        <w:tabs>
          <w:tab w:val="left" w:pos="1260"/>
        </w:tabs>
        <w:ind w:right="-57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A98A57E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D11A100" w14:textId="77777777" w:rsidR="00A63DD9" w:rsidRDefault="00A63DD9">
      <w:r>
        <w:br w:type="page"/>
      </w:r>
    </w:p>
    <w:tbl>
      <w:tblPr>
        <w:tblStyle w:val="TableGrid"/>
        <w:tblW w:w="10280" w:type="dxa"/>
        <w:tblInd w:w="-459" w:type="dxa"/>
        <w:tblLook w:val="04A0" w:firstRow="1" w:lastRow="0" w:firstColumn="1" w:lastColumn="0" w:noHBand="0" w:noVBand="1"/>
      </w:tblPr>
      <w:tblGrid>
        <w:gridCol w:w="4565"/>
        <w:gridCol w:w="2476"/>
        <w:gridCol w:w="3239"/>
      </w:tblGrid>
      <w:tr w:rsidR="00E61EA2" w:rsidRPr="00F36827" w14:paraId="375247CA" w14:textId="77777777" w:rsidTr="00F94DD5">
        <w:trPr>
          <w:trHeight w:val="2475"/>
        </w:trPr>
        <w:tc>
          <w:tcPr>
            <w:tcW w:w="4565" w:type="dxa"/>
          </w:tcPr>
          <w:p w14:paraId="085A5438" w14:textId="77777777" w:rsidR="00E37D1D" w:rsidRPr="00F36827" w:rsidRDefault="00A63DD9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>
              <w:rPr>
                <w:rFonts w:ascii="TH SarabunIT๙" w:hAnsi="TH SarabunIT๙"/>
                <w:color w:val="000000" w:themeColor="text1"/>
                <w:sz w:val="32"/>
                <w:szCs w:val="32"/>
                <w:cs/>
              </w:rPr>
              <w:lastRenderedPageBreak/>
              <w:br w:type="page"/>
            </w:r>
            <w:r w:rsidR="00E37D1D"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เรียน </w:t>
            </w:r>
            <w:r w:rsidR="00E37D1D"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>เลขาธิการ สผ.</w:t>
            </w:r>
          </w:p>
          <w:p w14:paraId="0C5DAC4F" w14:textId="77777777" w:rsidR="00E37D1D" w:rsidRPr="00F36827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>โปรดพิจารณา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ab/>
            </w:r>
          </w:p>
          <w:p w14:paraId="00A7FC83" w14:textId="77777777" w:rsidR="00E37D1D" w:rsidRPr="00E37D1D" w:rsidRDefault="00E37D1D" w:rsidP="00E37D1D">
            <w:pPr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1.</w:t>
            </w:r>
            <w:r w:rsidRPr="00E37D1D">
              <w:rPr>
                <w:rFonts w:ascii="TH SarabunIT๙" w:hAnsi="TH SarabunIT๙" w:cs="TH SarabunIT๙" w:hint="cs"/>
                <w:color w:val="000000" w:themeColor="text1"/>
                <w:spacing w:val="-4"/>
                <w:sz w:val="24"/>
                <w:szCs w:val="24"/>
                <w:cs/>
              </w:rPr>
              <w:t xml:space="preserve">อนุมัติเจ้าหน้าที่เดินทาง จังหวัดสงขลา วันที่ </w:t>
            </w:r>
            <w:r w:rsidR="007432C9">
              <w:rPr>
                <w:rFonts w:ascii="TH SarabunIT๙" w:hAnsi="TH SarabunIT๙" w:cs="TH SarabunIT๙" w:hint="cs"/>
                <w:color w:val="000000" w:themeColor="text1"/>
                <w:spacing w:val="-4"/>
                <w:sz w:val="24"/>
                <w:szCs w:val="24"/>
                <w:cs/>
              </w:rPr>
              <w:t>29-30</w:t>
            </w:r>
            <w:r w:rsidRPr="00E37D1D">
              <w:rPr>
                <w:rFonts w:ascii="TH SarabunIT๙" w:hAnsi="TH SarabunIT๙" w:cs="TH SarabunIT๙" w:hint="cs"/>
                <w:color w:val="000000" w:themeColor="text1"/>
                <w:spacing w:val="-4"/>
                <w:sz w:val="24"/>
                <w:szCs w:val="24"/>
                <w:cs/>
              </w:rPr>
              <w:t xml:space="preserve"> </w:t>
            </w:r>
            <w:r w:rsidR="00F94DD5">
              <w:rPr>
                <w:rFonts w:ascii="TH SarabunIT๙" w:hAnsi="TH SarabunIT๙" w:cs="TH SarabunIT๙" w:hint="cs"/>
                <w:color w:val="000000" w:themeColor="text1"/>
                <w:spacing w:val="-4"/>
                <w:sz w:val="24"/>
                <w:szCs w:val="24"/>
                <w:cs/>
              </w:rPr>
              <w:t>มีนาคม</w:t>
            </w:r>
            <w:r w:rsidRPr="00E37D1D">
              <w:rPr>
                <w:rFonts w:ascii="TH SarabunIT๙" w:hAnsi="TH SarabunIT๙" w:cs="TH SarabunIT๙" w:hint="cs"/>
                <w:color w:val="000000" w:themeColor="text1"/>
                <w:spacing w:val="-4"/>
                <w:sz w:val="24"/>
                <w:szCs w:val="24"/>
                <w:cs/>
              </w:rPr>
              <w:t xml:space="preserve"> 256</w:t>
            </w:r>
            <w:r w:rsidR="00F94DD5">
              <w:rPr>
                <w:rFonts w:ascii="TH SarabunIT๙" w:hAnsi="TH SarabunIT๙" w:cs="TH SarabunIT๙" w:hint="cs"/>
                <w:color w:val="000000" w:themeColor="text1"/>
                <w:spacing w:val="-4"/>
                <w:sz w:val="24"/>
                <w:szCs w:val="24"/>
                <w:cs/>
              </w:rPr>
              <w:t>5</w:t>
            </w:r>
          </w:p>
          <w:p w14:paraId="478EEEB4" w14:textId="77777777" w:rsidR="00E37D1D" w:rsidRPr="00F36827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</w:pPr>
            <w:r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>2.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>อนุมัติค่าใช้จ่ายในการ</w:t>
            </w:r>
            <w:r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>เดินทางไปปฏิบัติการ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 จำนวน </w:t>
            </w:r>
            <w:r w:rsidR="00F94DD5"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>7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,</w:t>
            </w:r>
            <w: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11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0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 บาท </w:t>
            </w:r>
          </w:p>
          <w:p w14:paraId="51684350" w14:textId="77777777" w:rsidR="00E37D1D" w:rsidRPr="00F36827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>3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>.ให้ กคพ. ตัดค่าใช้จ่ายจาก งบดำเนินงาน สลก.</w:t>
            </w:r>
          </w:p>
          <w:p w14:paraId="27EB23CA" w14:textId="77777777" w:rsidR="00E37D1D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ต้นทุนในการดำเนินงานกิจกรรมการจัดทำแผน ติดตามประเมินผลและรายงานแผนของหน่วยงาน 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 xml:space="preserve">: 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>140</w:t>
            </w:r>
          </w:p>
          <w:p w14:paraId="02C8BA0E" w14:textId="77777777" w:rsidR="00E61EA2" w:rsidRPr="00F36827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  <w:t>4</w:t>
            </w:r>
            <w:r w:rsidRPr="00E37D1D"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  <w:t xml:space="preserve">. </w:t>
            </w:r>
            <w:r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 xml:space="preserve">อนุมัติยืมเงิน </w:t>
            </w:r>
            <w:r w:rsidR="00F94DD5"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>7</w:t>
            </w:r>
            <w:r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>,110 บาท (เ</w:t>
            </w:r>
            <w:r w:rsidR="00F94DD5"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>จ็ด</w:t>
            </w:r>
            <w:r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>พันหนึ่งร้อยสิบบาทถ้วน) และโปรดลงนามในสัญญายืมเงินตามที่แนบ</w:t>
            </w:r>
          </w:p>
        </w:tc>
        <w:tc>
          <w:tcPr>
            <w:tcW w:w="2476" w:type="dxa"/>
          </w:tcPr>
          <w:p w14:paraId="69964B01" w14:textId="77777777" w:rsidR="00E61EA2" w:rsidRPr="00F36827" w:rsidRDefault="00E61EA2" w:rsidP="00367D64">
            <w:pPr>
              <w:tabs>
                <w:tab w:val="left" w:pos="1494"/>
              </w:tabs>
              <w:jc w:val="center"/>
              <w:rPr>
                <w:rFonts w:ascii="TH SarabunIT๙" w:hAnsi="TH SarabunIT๙" w:cs="TH SarabunIT๙"/>
                <w:color w:val="000000" w:themeColor="text1"/>
              </w:rPr>
            </w:pPr>
            <w:r w:rsidRPr="00F36827">
              <w:rPr>
                <w:rFonts w:ascii="TH SarabunIT๙" w:hAnsi="TH SarabunIT๙" w:cs="TH SarabunIT๙"/>
                <w:b/>
                <w:bCs/>
                <w:color w:val="000000" w:themeColor="text1"/>
                <w:sz w:val="24"/>
                <w:szCs w:val="24"/>
                <w:cs/>
              </w:rPr>
              <w:t>อนุมัติ</w:t>
            </w:r>
          </w:p>
        </w:tc>
        <w:tc>
          <w:tcPr>
            <w:tcW w:w="3239" w:type="dxa"/>
          </w:tcPr>
          <w:p w14:paraId="45C84DBE" w14:textId="77777777" w:rsidR="00E61EA2" w:rsidRPr="00F36827" w:rsidRDefault="00E61EA2" w:rsidP="00367D64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24"/>
                <w:szCs w:val="24"/>
                <w:cs/>
              </w:rPr>
            </w:pPr>
            <w:r w:rsidRPr="00F36827">
              <w:rPr>
                <w:rFonts w:ascii="TH SarabunIT๙" w:hAnsi="TH SarabunIT๙" w:cs="TH SarabunIT๙"/>
                <w:b/>
                <w:bCs/>
                <w:color w:val="000000" w:themeColor="text1"/>
                <w:sz w:val="24"/>
                <w:szCs w:val="24"/>
                <w:cs/>
              </w:rPr>
              <w:t>กคพ.บันทึก</w:t>
            </w:r>
          </w:p>
          <w:p w14:paraId="305B3D7A" w14:textId="77777777" w:rsidR="00E61EA2" w:rsidRPr="00F36827" w:rsidRDefault="00E61EA2" w:rsidP="00E61EA2">
            <w:pPr>
              <w:tabs>
                <w:tab w:val="left" w:pos="1494"/>
              </w:tabs>
              <w:jc w:val="center"/>
              <w:rPr>
                <w:rFonts w:ascii="TH SarabunIT๙" w:hAnsi="TH SarabunIT๙" w:cs="TH SarabunIT๙"/>
                <w:color w:val="000000" w:themeColor="text1"/>
              </w:rPr>
            </w:pPr>
          </w:p>
        </w:tc>
      </w:tr>
    </w:tbl>
    <w:p w14:paraId="6A98DB62" w14:textId="77777777" w:rsidR="00DB5049" w:rsidRPr="009A677E" w:rsidRDefault="00DB5049" w:rsidP="00DB5049">
      <w:pPr>
        <w:rPr>
          <w:rFonts w:ascii="TH SarabunIT๙" w:hAnsi="TH SarabunIT๙" w:cs="TH SarabunIT๙"/>
          <w:sz w:val="32"/>
          <w:szCs w:val="32"/>
        </w:rPr>
      </w:pPr>
    </w:p>
    <w:p w14:paraId="052537FD" w14:textId="77777777" w:rsidR="00DB5049" w:rsidRPr="009A677E" w:rsidRDefault="003645AA" w:rsidP="00DB5049">
      <w:pPr>
        <w:rPr>
          <w:rFonts w:ascii="TH SarabunIT๙" w:hAnsi="TH SarabunIT๙" w:cs="TH SarabunIT๙"/>
          <w:sz w:val="32"/>
          <w:szCs w:val="32"/>
        </w:rPr>
      </w:pPr>
      <w:r w:rsidRPr="009A677E">
        <w:rPr>
          <w:rFonts w:ascii="TH SarabunIT๙" w:hAnsi="TH SarabunIT๙" w:cs="TH SarabunIT๙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9AA80B" wp14:editId="192D6D03">
                <wp:simplePos x="0" y="0"/>
                <wp:positionH relativeFrom="column">
                  <wp:posOffset>-674442</wp:posOffset>
                </wp:positionH>
                <wp:positionV relativeFrom="paragraph">
                  <wp:posOffset>122555</wp:posOffset>
                </wp:positionV>
                <wp:extent cx="7203440" cy="647700"/>
                <wp:effectExtent l="0" t="0" r="0" b="0"/>
                <wp:wrapNone/>
                <wp:docPr id="2" name="กลุ่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3440" cy="647700"/>
                          <a:chOff x="651" y="4708"/>
                          <a:chExt cx="12106" cy="1127"/>
                        </a:xfrm>
                      </wpg:grpSpPr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836" y="4708"/>
                            <a:ext cx="10921" cy="11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915857" w14:textId="77777777" w:rsidR="00E24A56" w:rsidRDefault="00E24A56" w:rsidP="003645AA">
                              <w:pPr>
                                <w:tabs>
                                  <w:tab w:val="left" w:pos="0"/>
                                  <w:tab w:val="left" w:pos="567"/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</w:rPr>
                              </w:pPr>
                              <w:r w:rsidRPr="005F7FF7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s/>
                                </w:rPr>
                                <w:t xml:space="preserve">วิสัยทัศน์ </w:t>
                              </w:r>
                              <w:r w:rsidRPr="005F7FF7">
                                <w:rPr>
                                  <w:rFonts w:ascii="TH SarabunPSK" w:hAnsi="TH SarabunPSK" w:cs="TH SarabunPSK"/>
                                  <w:b/>
                                  <w:bCs/>
                                </w:rPr>
                                <w:t>:</w:t>
                              </w:r>
                              <w:r>
                                <w:rPr>
                                  <w:rFonts w:ascii="TH SarabunPSK" w:hAnsi="TH SarabunPSK" w:cs="TH SarabunPSK"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s/>
                                </w:rPr>
                                <w:t xml:space="preserve">สร้างสมดุลทรัพยากรธรรมชาติและสิ่งแวดล้อมอย่างยั่งยืน ในปี </w:t>
                              </w:r>
                              <w:r w:rsidRPr="009C5857">
                                <w:rPr>
                                  <w:rFonts w:ascii="TH SarabunIT๙" w:hAnsi="TH SarabunIT๙" w:cs="TH SarabunIT๙"/>
                                  <w:cs/>
                                </w:rPr>
                                <w:t>25</w:t>
                              </w:r>
                              <w:r w:rsidR="00513FF1">
                                <w:rPr>
                                  <w:rFonts w:ascii="TH SarabunIT๙" w:hAnsi="TH SarabunIT๙" w:cs="TH SarabunIT๙" w:hint="cs"/>
                                  <w:cs/>
                                </w:rPr>
                                <w:t>80</w:t>
                              </w:r>
                            </w:p>
                            <w:p w14:paraId="1CF6A580" w14:textId="77777777" w:rsidR="00E24A56" w:rsidRPr="005F7FF7" w:rsidRDefault="00E24A56" w:rsidP="003645AA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  <w:cs/>
                                </w:rPr>
                              </w:pPr>
                              <w:r w:rsidRPr="005F7FF7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s/>
                                </w:rPr>
                                <w:t xml:space="preserve">วัฒนธรรม </w:t>
                              </w:r>
                              <w:r w:rsidRPr="005F7FF7">
                                <w:rPr>
                                  <w:rFonts w:ascii="TH SarabunPSK" w:hAnsi="TH SarabunPSK" w:cs="TH SarabunPSK"/>
                                  <w:b/>
                                  <w:bCs/>
                                </w:rPr>
                                <w:t>:</w:t>
                              </w:r>
                              <w:r>
                                <w:rPr>
                                  <w:rFonts w:ascii="TH SarabunPSK" w:hAnsi="TH SarabunPSK" w:cs="TH SarabunPSK"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s/>
                                </w:rPr>
                                <w:t>มองผลประโยชน์ชาติ มุ่งสร้างเครือข่าย แม่นในหลักการ มั่นในคุณธรรม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51" y="4708"/>
                            <a:ext cx="1185" cy="11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AE491C" w14:textId="77777777" w:rsidR="00E24A56" w:rsidRDefault="00E24A56" w:rsidP="003645AA">
                              <w:r>
                                <w:rPr>
                                  <w:rFonts w:cs="Cordia New"/>
                                  <w:noProof/>
                                </w:rPr>
                                <w:drawing>
                                  <wp:inline distT="0" distB="0" distL="0" distR="0" wp14:anchorId="6570D727" wp14:editId="34FAED74">
                                    <wp:extent cx="523875" cy="533400"/>
                                    <wp:effectExtent l="0" t="0" r="9525" b="0"/>
                                    <wp:docPr id="5" name="รูปภาพ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23875" cy="533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9AA80B" id="กลุ่ม 2" o:spid="_x0000_s1026" style="position:absolute;margin-left:-53.1pt;margin-top:9.65pt;width:567.2pt;height:51pt;z-index:251659264" coordorigin="651,4708" coordsize="12106,1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836;top:4708;width:10921;height:1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" stroked="f" strokecolor="white">
                  <v:textbox>
                    <w:txbxContent>
                      <w:p w14:paraId="02915857" w14:textId="77777777" w:rsidR="00E24A56" w:rsidRDefault="00E24A56" w:rsidP="003645AA">
                        <w:pPr>
                          <w:tabs>
                            <w:tab w:val="left" w:pos="0"/>
                            <w:tab w:val="left" w:pos="567"/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</w:rPr>
                        </w:pPr>
                        <w:r w:rsidRPr="005F7FF7">
                          <w:rPr>
                            <w:rFonts w:ascii="TH SarabunPSK" w:hAnsi="TH SarabunPSK" w:cs="TH SarabunPSK" w:hint="cs"/>
                            <w:b/>
                            <w:bCs/>
                            <w:cs/>
                          </w:rPr>
                          <w:t xml:space="preserve">วิสัยทัศน์ </w:t>
                        </w:r>
                        <w:r w:rsidRPr="005F7FF7">
                          <w:rPr>
                            <w:rFonts w:ascii="TH SarabunPSK" w:hAnsi="TH SarabunPSK" w:cs="TH SarabunPSK"/>
                            <w:b/>
                            <w:bCs/>
                          </w:rPr>
                          <w:t>:</w:t>
                        </w:r>
                        <w:r>
                          <w:rPr>
                            <w:rFonts w:ascii="TH SarabunPSK" w:hAnsi="TH SarabunPSK" w:cs="TH SarabunPSK"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cs="TH SarabunPSK" w:hint="cs"/>
                            <w:cs/>
                          </w:rPr>
                          <w:t xml:space="preserve">สร้างสมดุลทรัพยากรธรรมชาติและสิ่งแวดล้อมอย่างยั่งยืน ในปี </w:t>
                        </w:r>
                        <w:r w:rsidRPr="009C5857">
                          <w:rPr>
                            <w:rFonts w:ascii="TH SarabunIT๙" w:hAnsi="TH SarabunIT๙" w:cs="TH SarabunIT๙"/>
                            <w:cs/>
                          </w:rPr>
                          <w:t>25</w:t>
                        </w:r>
                        <w:r w:rsidR="00513FF1">
                          <w:rPr>
                            <w:rFonts w:ascii="TH SarabunIT๙" w:hAnsi="TH SarabunIT๙" w:cs="TH SarabunIT๙" w:hint="cs"/>
                            <w:cs/>
                          </w:rPr>
                          <w:t>80</w:t>
                        </w:r>
                      </w:p>
                      <w:p w14:paraId="1CF6A580" w14:textId="77777777" w:rsidR="00E24A56" w:rsidRPr="005F7FF7" w:rsidRDefault="00E24A56" w:rsidP="003645AA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  <w:cs/>
                          </w:rPr>
                        </w:pPr>
                        <w:r w:rsidRPr="005F7FF7">
                          <w:rPr>
                            <w:rFonts w:ascii="TH SarabunPSK" w:hAnsi="TH SarabunPSK" w:cs="TH SarabunPSK" w:hint="cs"/>
                            <w:b/>
                            <w:bCs/>
                            <w:cs/>
                          </w:rPr>
                          <w:t xml:space="preserve">วัฒนธรรม </w:t>
                        </w:r>
                        <w:r w:rsidRPr="005F7FF7">
                          <w:rPr>
                            <w:rFonts w:ascii="TH SarabunPSK" w:hAnsi="TH SarabunPSK" w:cs="TH SarabunPSK"/>
                            <w:b/>
                            <w:bCs/>
                          </w:rPr>
                          <w:t>:</w:t>
                        </w:r>
                        <w:r>
                          <w:rPr>
                            <w:rFonts w:ascii="TH SarabunPSK" w:hAnsi="TH SarabunPSK" w:cs="TH SarabunPSK"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cs="TH SarabunPSK" w:hint="cs"/>
                            <w:cs/>
                          </w:rPr>
                          <w:t>มองผลประโยชน์ชาติ มุ่งสร้างเครือข่าย แม่นในหลักการ มั่นในคุณธรรม</w:t>
                        </w:r>
                      </w:p>
                    </w:txbxContent>
                  </v:textbox>
                </v:shape>
                <v:shape id="Text Box 4" o:spid="_x0000_s1028" type="#_x0000_t202" style="position:absolute;left:651;top:4708;width:1185;height:1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21AE491C" w14:textId="77777777" w:rsidR="00E24A56" w:rsidRDefault="00E24A56" w:rsidP="003645AA">
                        <w:r>
                          <w:rPr>
                            <w:rFonts w:cs="Cordia New"/>
                            <w:noProof/>
                          </w:rPr>
                          <w:drawing>
                            <wp:inline distT="0" distB="0" distL="0" distR="0" wp14:anchorId="6570D727" wp14:editId="34FAED74">
                              <wp:extent cx="523875" cy="533400"/>
                              <wp:effectExtent l="0" t="0" r="9525" b="0"/>
                              <wp:docPr id="5" name="รูปภาพ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23875" cy="533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E1A246" w14:textId="77777777" w:rsidR="00DB5049" w:rsidRPr="009A677E" w:rsidRDefault="00DB5049" w:rsidP="00E61EA2">
      <w:pPr>
        <w:tabs>
          <w:tab w:val="left" w:pos="1494"/>
        </w:tabs>
        <w:rPr>
          <w:rFonts w:ascii="TH SarabunIT๙" w:hAnsi="TH SarabunIT๙" w:cs="TH SarabunIT๙"/>
          <w:cs/>
        </w:rPr>
      </w:pPr>
    </w:p>
    <w:sectPr w:rsidR="00DB5049" w:rsidRPr="009A677E" w:rsidSect="00E91F8B">
      <w:pgSz w:w="11906" w:h="16838"/>
      <w:pgMar w:top="1418" w:right="1133" w:bottom="568" w:left="147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F949D" w14:textId="77777777" w:rsidR="00EC0C21" w:rsidRDefault="00EC0C21">
      <w:r>
        <w:separator/>
      </w:r>
    </w:p>
  </w:endnote>
  <w:endnote w:type="continuationSeparator" w:id="0">
    <w:p w14:paraId="63091285" w14:textId="77777777" w:rsidR="00EC0C21" w:rsidRDefault="00EC0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altName w:val="TH SarabunPSK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4D8AE" w14:textId="77777777" w:rsidR="00EC0C21" w:rsidRDefault="00EC0C21">
      <w:r>
        <w:separator/>
      </w:r>
    </w:p>
  </w:footnote>
  <w:footnote w:type="continuationSeparator" w:id="0">
    <w:p w14:paraId="139DE216" w14:textId="77777777" w:rsidR="00EC0C21" w:rsidRDefault="00EC0C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68CA"/>
    <w:multiLevelType w:val="hybridMultilevel"/>
    <w:tmpl w:val="A6C8B6F0"/>
    <w:lvl w:ilvl="0" w:tplc="C7DE2B44">
      <w:start w:val="1"/>
      <w:numFmt w:val="decimal"/>
      <w:lvlText w:val="%1)"/>
      <w:lvlJc w:val="left"/>
      <w:pPr>
        <w:ind w:left="1800" w:hanging="360"/>
      </w:pPr>
      <w:rPr>
        <w:rFonts w:ascii="TH SarabunIT๙" w:hAnsi="TH SarabunIT๙" w:cs="TH SarabunIT๙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0AF33BB"/>
    <w:multiLevelType w:val="multilevel"/>
    <w:tmpl w:val="1A48C05C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2198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85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3218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938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429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5018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5738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6098" w:hanging="1800"/>
      </w:pPr>
      <w:rPr>
        <w:rFonts w:hint="default"/>
        <w:color w:val="auto"/>
      </w:rPr>
    </w:lvl>
  </w:abstractNum>
  <w:abstractNum w:abstractNumId="2" w15:restartNumberingAfterBreak="0">
    <w:nsid w:val="11E82AF3"/>
    <w:multiLevelType w:val="hybridMultilevel"/>
    <w:tmpl w:val="023C1D3A"/>
    <w:lvl w:ilvl="0" w:tplc="87B82D1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13322BBD"/>
    <w:multiLevelType w:val="hybridMultilevel"/>
    <w:tmpl w:val="832EDE0E"/>
    <w:lvl w:ilvl="0" w:tplc="AF0CF444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4" w15:restartNumberingAfterBreak="0">
    <w:nsid w:val="1C257F8B"/>
    <w:multiLevelType w:val="multilevel"/>
    <w:tmpl w:val="1A48C05C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2198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85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3218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938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429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5018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5738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6098" w:hanging="1800"/>
      </w:pPr>
      <w:rPr>
        <w:rFonts w:hint="default"/>
        <w:color w:val="auto"/>
      </w:rPr>
    </w:lvl>
  </w:abstractNum>
  <w:abstractNum w:abstractNumId="5" w15:restartNumberingAfterBreak="0">
    <w:nsid w:val="1F0D65C7"/>
    <w:multiLevelType w:val="hybridMultilevel"/>
    <w:tmpl w:val="6032E3AA"/>
    <w:lvl w:ilvl="0" w:tplc="385EBB70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2BA63802"/>
    <w:multiLevelType w:val="hybridMultilevel"/>
    <w:tmpl w:val="51D4A42A"/>
    <w:lvl w:ilvl="0" w:tplc="0409000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38EC078C"/>
    <w:multiLevelType w:val="hybridMultilevel"/>
    <w:tmpl w:val="151C4F58"/>
    <w:lvl w:ilvl="0" w:tplc="9878D59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5436650E"/>
    <w:multiLevelType w:val="hybridMultilevel"/>
    <w:tmpl w:val="E92A7386"/>
    <w:lvl w:ilvl="0" w:tplc="7356075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5DF83D45"/>
    <w:multiLevelType w:val="hybridMultilevel"/>
    <w:tmpl w:val="94667E02"/>
    <w:lvl w:ilvl="0" w:tplc="12D6FDEA">
      <w:start w:val="1"/>
      <w:numFmt w:val="decimal"/>
      <w:lvlText w:val="%1."/>
      <w:lvlJc w:val="left"/>
      <w:pPr>
        <w:ind w:left="17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3" w:hanging="360"/>
      </w:pPr>
    </w:lvl>
    <w:lvl w:ilvl="2" w:tplc="0409001B" w:tentative="1">
      <w:start w:val="1"/>
      <w:numFmt w:val="lowerRoman"/>
      <w:lvlText w:val="%3."/>
      <w:lvlJc w:val="right"/>
      <w:pPr>
        <w:ind w:left="3233" w:hanging="180"/>
      </w:pPr>
    </w:lvl>
    <w:lvl w:ilvl="3" w:tplc="0409000F" w:tentative="1">
      <w:start w:val="1"/>
      <w:numFmt w:val="decimal"/>
      <w:lvlText w:val="%4."/>
      <w:lvlJc w:val="left"/>
      <w:pPr>
        <w:ind w:left="3953" w:hanging="360"/>
      </w:pPr>
    </w:lvl>
    <w:lvl w:ilvl="4" w:tplc="04090019" w:tentative="1">
      <w:start w:val="1"/>
      <w:numFmt w:val="lowerLetter"/>
      <w:lvlText w:val="%5."/>
      <w:lvlJc w:val="left"/>
      <w:pPr>
        <w:ind w:left="4673" w:hanging="360"/>
      </w:pPr>
    </w:lvl>
    <w:lvl w:ilvl="5" w:tplc="0409001B" w:tentative="1">
      <w:start w:val="1"/>
      <w:numFmt w:val="lowerRoman"/>
      <w:lvlText w:val="%6."/>
      <w:lvlJc w:val="right"/>
      <w:pPr>
        <w:ind w:left="5393" w:hanging="180"/>
      </w:pPr>
    </w:lvl>
    <w:lvl w:ilvl="6" w:tplc="0409000F" w:tentative="1">
      <w:start w:val="1"/>
      <w:numFmt w:val="decimal"/>
      <w:lvlText w:val="%7."/>
      <w:lvlJc w:val="left"/>
      <w:pPr>
        <w:ind w:left="6113" w:hanging="360"/>
      </w:pPr>
    </w:lvl>
    <w:lvl w:ilvl="7" w:tplc="04090019" w:tentative="1">
      <w:start w:val="1"/>
      <w:numFmt w:val="lowerLetter"/>
      <w:lvlText w:val="%8."/>
      <w:lvlJc w:val="left"/>
      <w:pPr>
        <w:ind w:left="6833" w:hanging="360"/>
      </w:pPr>
    </w:lvl>
    <w:lvl w:ilvl="8" w:tplc="0409001B" w:tentative="1">
      <w:start w:val="1"/>
      <w:numFmt w:val="lowerRoman"/>
      <w:lvlText w:val="%9."/>
      <w:lvlJc w:val="right"/>
      <w:pPr>
        <w:ind w:left="7553" w:hanging="180"/>
      </w:pPr>
    </w:lvl>
  </w:abstractNum>
  <w:abstractNum w:abstractNumId="10" w15:restartNumberingAfterBreak="0">
    <w:nsid w:val="5E6A5511"/>
    <w:multiLevelType w:val="hybridMultilevel"/>
    <w:tmpl w:val="6F1CF0A2"/>
    <w:lvl w:ilvl="0" w:tplc="BBB20BA8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681505"/>
    <w:multiLevelType w:val="hybridMultilevel"/>
    <w:tmpl w:val="6E1CC930"/>
    <w:lvl w:ilvl="0" w:tplc="04090019">
      <w:start w:val="1"/>
      <w:numFmt w:val="thaiNumbers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2" w15:restartNumberingAfterBreak="0">
    <w:nsid w:val="66ED4E6F"/>
    <w:multiLevelType w:val="hybridMultilevel"/>
    <w:tmpl w:val="F990BD52"/>
    <w:lvl w:ilvl="0" w:tplc="7130A1BA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 w16cid:durableId="1949000377">
    <w:abstractNumId w:val="11"/>
  </w:num>
  <w:num w:numId="2" w16cid:durableId="1743022003">
    <w:abstractNumId w:val="0"/>
  </w:num>
  <w:num w:numId="3" w16cid:durableId="843939049">
    <w:abstractNumId w:val="2"/>
  </w:num>
  <w:num w:numId="4" w16cid:durableId="1990136225">
    <w:abstractNumId w:val="12"/>
  </w:num>
  <w:num w:numId="5" w16cid:durableId="1225407342">
    <w:abstractNumId w:val="6"/>
  </w:num>
  <w:num w:numId="6" w16cid:durableId="2093231111">
    <w:abstractNumId w:val="3"/>
  </w:num>
  <w:num w:numId="7" w16cid:durableId="804347709">
    <w:abstractNumId w:val="8"/>
  </w:num>
  <w:num w:numId="8" w16cid:durableId="685863374">
    <w:abstractNumId w:val="7"/>
  </w:num>
  <w:num w:numId="9" w16cid:durableId="187765947">
    <w:abstractNumId w:val="9"/>
  </w:num>
  <w:num w:numId="10" w16cid:durableId="1503202101">
    <w:abstractNumId w:val="4"/>
  </w:num>
  <w:num w:numId="11" w16cid:durableId="1923444687">
    <w:abstractNumId w:val="1"/>
  </w:num>
  <w:num w:numId="12" w16cid:durableId="550583391">
    <w:abstractNumId w:val="5"/>
  </w:num>
  <w:num w:numId="13" w16cid:durableId="20932352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F7"/>
    <w:rsid w:val="00001637"/>
    <w:rsid w:val="00002C88"/>
    <w:rsid w:val="00024A58"/>
    <w:rsid w:val="0004489F"/>
    <w:rsid w:val="0004541E"/>
    <w:rsid w:val="000472D7"/>
    <w:rsid w:val="00052180"/>
    <w:rsid w:val="00057A02"/>
    <w:rsid w:val="00057D0F"/>
    <w:rsid w:val="00074A27"/>
    <w:rsid w:val="000869C2"/>
    <w:rsid w:val="000950B3"/>
    <w:rsid w:val="000A2D81"/>
    <w:rsid w:val="000A6200"/>
    <w:rsid w:val="000C0788"/>
    <w:rsid w:val="000C4F4C"/>
    <w:rsid w:val="000D35B8"/>
    <w:rsid w:val="000E7205"/>
    <w:rsid w:val="000F3CED"/>
    <w:rsid w:val="000F4B32"/>
    <w:rsid w:val="00120438"/>
    <w:rsid w:val="00120935"/>
    <w:rsid w:val="00126CDE"/>
    <w:rsid w:val="00142D64"/>
    <w:rsid w:val="0014354A"/>
    <w:rsid w:val="00143869"/>
    <w:rsid w:val="001439D9"/>
    <w:rsid w:val="001446AC"/>
    <w:rsid w:val="001601B0"/>
    <w:rsid w:val="001731DE"/>
    <w:rsid w:val="00190C6B"/>
    <w:rsid w:val="00194736"/>
    <w:rsid w:val="001A2CDA"/>
    <w:rsid w:val="001B2B34"/>
    <w:rsid w:val="001B331E"/>
    <w:rsid w:val="001B6263"/>
    <w:rsid w:val="001C0604"/>
    <w:rsid w:val="001C6880"/>
    <w:rsid w:val="001D2655"/>
    <w:rsid w:val="001D4DA9"/>
    <w:rsid w:val="001D557C"/>
    <w:rsid w:val="001F3D5D"/>
    <w:rsid w:val="001F7AC8"/>
    <w:rsid w:val="00202177"/>
    <w:rsid w:val="00204559"/>
    <w:rsid w:val="0020528A"/>
    <w:rsid w:val="002105AD"/>
    <w:rsid w:val="00213AC1"/>
    <w:rsid w:val="00234C23"/>
    <w:rsid w:val="00252F42"/>
    <w:rsid w:val="0025487B"/>
    <w:rsid w:val="0027305C"/>
    <w:rsid w:val="00281C43"/>
    <w:rsid w:val="00283CCA"/>
    <w:rsid w:val="00290A5C"/>
    <w:rsid w:val="00293D0B"/>
    <w:rsid w:val="002948B0"/>
    <w:rsid w:val="00297E00"/>
    <w:rsid w:val="002B0F26"/>
    <w:rsid w:val="002C06D1"/>
    <w:rsid w:val="002D38AE"/>
    <w:rsid w:val="002E2BB1"/>
    <w:rsid w:val="002E3D28"/>
    <w:rsid w:val="002E51BB"/>
    <w:rsid w:val="002F5F0A"/>
    <w:rsid w:val="002F7C85"/>
    <w:rsid w:val="003006B1"/>
    <w:rsid w:val="00301606"/>
    <w:rsid w:val="00306F8D"/>
    <w:rsid w:val="00311B06"/>
    <w:rsid w:val="00316189"/>
    <w:rsid w:val="00321FD0"/>
    <w:rsid w:val="00326012"/>
    <w:rsid w:val="00334C7E"/>
    <w:rsid w:val="003452B3"/>
    <w:rsid w:val="0034621E"/>
    <w:rsid w:val="003645AA"/>
    <w:rsid w:val="00364D58"/>
    <w:rsid w:val="00367D64"/>
    <w:rsid w:val="00370737"/>
    <w:rsid w:val="00376969"/>
    <w:rsid w:val="0037789F"/>
    <w:rsid w:val="00385FD4"/>
    <w:rsid w:val="00387040"/>
    <w:rsid w:val="003A7568"/>
    <w:rsid w:val="003C78FA"/>
    <w:rsid w:val="003D13C4"/>
    <w:rsid w:val="003D41B3"/>
    <w:rsid w:val="003E468E"/>
    <w:rsid w:val="003E5285"/>
    <w:rsid w:val="003E7E6D"/>
    <w:rsid w:val="003F0578"/>
    <w:rsid w:val="003F33A6"/>
    <w:rsid w:val="004002E9"/>
    <w:rsid w:val="00411394"/>
    <w:rsid w:val="00415198"/>
    <w:rsid w:val="00415350"/>
    <w:rsid w:val="00416190"/>
    <w:rsid w:val="0042600D"/>
    <w:rsid w:val="00441274"/>
    <w:rsid w:val="00444E86"/>
    <w:rsid w:val="00455A63"/>
    <w:rsid w:val="00460121"/>
    <w:rsid w:val="004629B6"/>
    <w:rsid w:val="00463799"/>
    <w:rsid w:val="00471903"/>
    <w:rsid w:val="00481E35"/>
    <w:rsid w:val="004831B7"/>
    <w:rsid w:val="00492183"/>
    <w:rsid w:val="004A2E25"/>
    <w:rsid w:val="004B3A0F"/>
    <w:rsid w:val="004C0A52"/>
    <w:rsid w:val="004D40C2"/>
    <w:rsid w:val="004D5956"/>
    <w:rsid w:val="004E5659"/>
    <w:rsid w:val="005074E8"/>
    <w:rsid w:val="00513FF1"/>
    <w:rsid w:val="00516293"/>
    <w:rsid w:val="00523885"/>
    <w:rsid w:val="005318D9"/>
    <w:rsid w:val="0053219C"/>
    <w:rsid w:val="0054183B"/>
    <w:rsid w:val="00543FAE"/>
    <w:rsid w:val="00547DC1"/>
    <w:rsid w:val="0055539C"/>
    <w:rsid w:val="005642F2"/>
    <w:rsid w:val="00566CA4"/>
    <w:rsid w:val="0058027C"/>
    <w:rsid w:val="005819FE"/>
    <w:rsid w:val="005D33DF"/>
    <w:rsid w:val="005E239A"/>
    <w:rsid w:val="005F2977"/>
    <w:rsid w:val="005F4591"/>
    <w:rsid w:val="005F4BCC"/>
    <w:rsid w:val="00601987"/>
    <w:rsid w:val="00611A04"/>
    <w:rsid w:val="00636452"/>
    <w:rsid w:val="00636937"/>
    <w:rsid w:val="006449A3"/>
    <w:rsid w:val="00662F30"/>
    <w:rsid w:val="00664C09"/>
    <w:rsid w:val="00673436"/>
    <w:rsid w:val="006800B1"/>
    <w:rsid w:val="006800DB"/>
    <w:rsid w:val="0069386E"/>
    <w:rsid w:val="0069497F"/>
    <w:rsid w:val="006A3087"/>
    <w:rsid w:val="006A7A2D"/>
    <w:rsid w:val="006B77DD"/>
    <w:rsid w:val="006C00A1"/>
    <w:rsid w:val="006C0E2E"/>
    <w:rsid w:val="006C0E5C"/>
    <w:rsid w:val="006C1707"/>
    <w:rsid w:val="006D230B"/>
    <w:rsid w:val="006D2A7A"/>
    <w:rsid w:val="006E569E"/>
    <w:rsid w:val="00707C39"/>
    <w:rsid w:val="007135FF"/>
    <w:rsid w:val="00715E31"/>
    <w:rsid w:val="00723C3D"/>
    <w:rsid w:val="0072578B"/>
    <w:rsid w:val="007432C9"/>
    <w:rsid w:val="0074709D"/>
    <w:rsid w:val="0075044A"/>
    <w:rsid w:val="00751F24"/>
    <w:rsid w:val="0075583B"/>
    <w:rsid w:val="00757B97"/>
    <w:rsid w:val="00762F0F"/>
    <w:rsid w:val="00764F10"/>
    <w:rsid w:val="0078467C"/>
    <w:rsid w:val="007861C6"/>
    <w:rsid w:val="00787028"/>
    <w:rsid w:val="007A0EA7"/>
    <w:rsid w:val="007B00B0"/>
    <w:rsid w:val="007B2AA0"/>
    <w:rsid w:val="007B3254"/>
    <w:rsid w:val="007C18B1"/>
    <w:rsid w:val="007D02D5"/>
    <w:rsid w:val="007D1B2A"/>
    <w:rsid w:val="007D2757"/>
    <w:rsid w:val="007D319E"/>
    <w:rsid w:val="007D5674"/>
    <w:rsid w:val="007F5F51"/>
    <w:rsid w:val="0081174B"/>
    <w:rsid w:val="00811E91"/>
    <w:rsid w:val="008130BB"/>
    <w:rsid w:val="00814AD4"/>
    <w:rsid w:val="008154C1"/>
    <w:rsid w:val="00817F41"/>
    <w:rsid w:val="00823660"/>
    <w:rsid w:val="008242F9"/>
    <w:rsid w:val="00844FF7"/>
    <w:rsid w:val="00862BED"/>
    <w:rsid w:val="00875852"/>
    <w:rsid w:val="008776A6"/>
    <w:rsid w:val="008870B4"/>
    <w:rsid w:val="00893139"/>
    <w:rsid w:val="00896C1D"/>
    <w:rsid w:val="008A10DE"/>
    <w:rsid w:val="008A33AF"/>
    <w:rsid w:val="008A5CEA"/>
    <w:rsid w:val="008D79C1"/>
    <w:rsid w:val="008E146F"/>
    <w:rsid w:val="008E5620"/>
    <w:rsid w:val="008E7A1C"/>
    <w:rsid w:val="008F23C0"/>
    <w:rsid w:val="008F2669"/>
    <w:rsid w:val="008F5F57"/>
    <w:rsid w:val="00900434"/>
    <w:rsid w:val="009046FC"/>
    <w:rsid w:val="009062B1"/>
    <w:rsid w:val="00907CC3"/>
    <w:rsid w:val="00911124"/>
    <w:rsid w:val="009123E3"/>
    <w:rsid w:val="00915D5E"/>
    <w:rsid w:val="00927124"/>
    <w:rsid w:val="00931198"/>
    <w:rsid w:val="009332FA"/>
    <w:rsid w:val="009333D2"/>
    <w:rsid w:val="00953129"/>
    <w:rsid w:val="009620C8"/>
    <w:rsid w:val="009633F8"/>
    <w:rsid w:val="00971613"/>
    <w:rsid w:val="009817E8"/>
    <w:rsid w:val="009938AF"/>
    <w:rsid w:val="00995D7C"/>
    <w:rsid w:val="00996CD0"/>
    <w:rsid w:val="0099775D"/>
    <w:rsid w:val="009A03E8"/>
    <w:rsid w:val="009A677E"/>
    <w:rsid w:val="009A71C9"/>
    <w:rsid w:val="009C0EA0"/>
    <w:rsid w:val="009C7F05"/>
    <w:rsid w:val="009D5311"/>
    <w:rsid w:val="009E35A4"/>
    <w:rsid w:val="009E5B8F"/>
    <w:rsid w:val="009E62FA"/>
    <w:rsid w:val="009E76D1"/>
    <w:rsid w:val="009F48AD"/>
    <w:rsid w:val="00A20A87"/>
    <w:rsid w:val="00A2177A"/>
    <w:rsid w:val="00A37B42"/>
    <w:rsid w:val="00A41B7B"/>
    <w:rsid w:val="00A47CDD"/>
    <w:rsid w:val="00A63DD9"/>
    <w:rsid w:val="00A70488"/>
    <w:rsid w:val="00A70F36"/>
    <w:rsid w:val="00A81D1C"/>
    <w:rsid w:val="00A8536C"/>
    <w:rsid w:val="00A861BC"/>
    <w:rsid w:val="00A875F8"/>
    <w:rsid w:val="00A9589A"/>
    <w:rsid w:val="00A97ACA"/>
    <w:rsid w:val="00AB2561"/>
    <w:rsid w:val="00AE3284"/>
    <w:rsid w:val="00AF5AF4"/>
    <w:rsid w:val="00B01369"/>
    <w:rsid w:val="00B052B8"/>
    <w:rsid w:val="00B0562B"/>
    <w:rsid w:val="00B071F4"/>
    <w:rsid w:val="00B13F1D"/>
    <w:rsid w:val="00B15FE0"/>
    <w:rsid w:val="00B20085"/>
    <w:rsid w:val="00B2207F"/>
    <w:rsid w:val="00B27AAE"/>
    <w:rsid w:val="00B34CB1"/>
    <w:rsid w:val="00B5359B"/>
    <w:rsid w:val="00B6085B"/>
    <w:rsid w:val="00B60F6E"/>
    <w:rsid w:val="00B64FEC"/>
    <w:rsid w:val="00B67793"/>
    <w:rsid w:val="00B729D6"/>
    <w:rsid w:val="00B80BA4"/>
    <w:rsid w:val="00B9417F"/>
    <w:rsid w:val="00BA1D1D"/>
    <w:rsid w:val="00BB2327"/>
    <w:rsid w:val="00BB31F2"/>
    <w:rsid w:val="00BB73D4"/>
    <w:rsid w:val="00BC2270"/>
    <w:rsid w:val="00BD005B"/>
    <w:rsid w:val="00BD1391"/>
    <w:rsid w:val="00BE0DDF"/>
    <w:rsid w:val="00BE51E6"/>
    <w:rsid w:val="00C006B7"/>
    <w:rsid w:val="00C56EA3"/>
    <w:rsid w:val="00C70A98"/>
    <w:rsid w:val="00C744C0"/>
    <w:rsid w:val="00C76359"/>
    <w:rsid w:val="00C82136"/>
    <w:rsid w:val="00C84A85"/>
    <w:rsid w:val="00CB2745"/>
    <w:rsid w:val="00CC08F3"/>
    <w:rsid w:val="00CD2CF6"/>
    <w:rsid w:val="00CD61EB"/>
    <w:rsid w:val="00CE1CD2"/>
    <w:rsid w:val="00CE789D"/>
    <w:rsid w:val="00CF4564"/>
    <w:rsid w:val="00D029C0"/>
    <w:rsid w:val="00D1384E"/>
    <w:rsid w:val="00D17675"/>
    <w:rsid w:val="00D17A50"/>
    <w:rsid w:val="00D209D5"/>
    <w:rsid w:val="00D33F31"/>
    <w:rsid w:val="00D36B68"/>
    <w:rsid w:val="00D4160C"/>
    <w:rsid w:val="00D52291"/>
    <w:rsid w:val="00D7475F"/>
    <w:rsid w:val="00D855BA"/>
    <w:rsid w:val="00D877E4"/>
    <w:rsid w:val="00D91F7C"/>
    <w:rsid w:val="00D93C97"/>
    <w:rsid w:val="00D9630A"/>
    <w:rsid w:val="00DA0E7C"/>
    <w:rsid w:val="00DA3B35"/>
    <w:rsid w:val="00DB5049"/>
    <w:rsid w:val="00DB7292"/>
    <w:rsid w:val="00DC6494"/>
    <w:rsid w:val="00DD46B2"/>
    <w:rsid w:val="00DD6D45"/>
    <w:rsid w:val="00DD75D4"/>
    <w:rsid w:val="00DE5827"/>
    <w:rsid w:val="00DF7F0D"/>
    <w:rsid w:val="00E03D95"/>
    <w:rsid w:val="00E04212"/>
    <w:rsid w:val="00E078DB"/>
    <w:rsid w:val="00E10675"/>
    <w:rsid w:val="00E10BE5"/>
    <w:rsid w:val="00E158A6"/>
    <w:rsid w:val="00E24A56"/>
    <w:rsid w:val="00E322D2"/>
    <w:rsid w:val="00E32A5A"/>
    <w:rsid w:val="00E37D1D"/>
    <w:rsid w:val="00E41E67"/>
    <w:rsid w:val="00E42DA7"/>
    <w:rsid w:val="00E42E51"/>
    <w:rsid w:val="00E4348B"/>
    <w:rsid w:val="00E521F0"/>
    <w:rsid w:val="00E52E11"/>
    <w:rsid w:val="00E545FA"/>
    <w:rsid w:val="00E57747"/>
    <w:rsid w:val="00E61EA2"/>
    <w:rsid w:val="00E65414"/>
    <w:rsid w:val="00E65958"/>
    <w:rsid w:val="00E67B77"/>
    <w:rsid w:val="00E70D46"/>
    <w:rsid w:val="00E70E57"/>
    <w:rsid w:val="00E838DD"/>
    <w:rsid w:val="00E84101"/>
    <w:rsid w:val="00E84CB8"/>
    <w:rsid w:val="00E91F8B"/>
    <w:rsid w:val="00E94CE8"/>
    <w:rsid w:val="00EA03C7"/>
    <w:rsid w:val="00EA0884"/>
    <w:rsid w:val="00EA1CDF"/>
    <w:rsid w:val="00EB5CC3"/>
    <w:rsid w:val="00EC045F"/>
    <w:rsid w:val="00EC0C21"/>
    <w:rsid w:val="00EC425D"/>
    <w:rsid w:val="00EC75EC"/>
    <w:rsid w:val="00ED11AA"/>
    <w:rsid w:val="00ED2897"/>
    <w:rsid w:val="00ED4194"/>
    <w:rsid w:val="00EE2950"/>
    <w:rsid w:val="00EE7C83"/>
    <w:rsid w:val="00EF6130"/>
    <w:rsid w:val="00F03255"/>
    <w:rsid w:val="00F151C7"/>
    <w:rsid w:val="00F21377"/>
    <w:rsid w:val="00F21D18"/>
    <w:rsid w:val="00F239C7"/>
    <w:rsid w:val="00F245C4"/>
    <w:rsid w:val="00F2583A"/>
    <w:rsid w:val="00F36827"/>
    <w:rsid w:val="00F4347F"/>
    <w:rsid w:val="00F45737"/>
    <w:rsid w:val="00F4631E"/>
    <w:rsid w:val="00F5441A"/>
    <w:rsid w:val="00F6075E"/>
    <w:rsid w:val="00F67638"/>
    <w:rsid w:val="00F7016A"/>
    <w:rsid w:val="00F759A9"/>
    <w:rsid w:val="00F81BA3"/>
    <w:rsid w:val="00F903D7"/>
    <w:rsid w:val="00F94DD5"/>
    <w:rsid w:val="00F96F5A"/>
    <w:rsid w:val="00FA12B6"/>
    <w:rsid w:val="00FA6A1A"/>
    <w:rsid w:val="00FB509C"/>
    <w:rsid w:val="00FD5D11"/>
    <w:rsid w:val="00FE09FB"/>
    <w:rsid w:val="00FE185D"/>
    <w:rsid w:val="00FF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B1181B"/>
  <w15:docId w15:val="{22695781-5269-43C3-BF26-FF4EBC717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347F"/>
    <w:rPr>
      <w:sz w:val="28"/>
      <w:szCs w:val="28"/>
    </w:rPr>
  </w:style>
  <w:style w:type="paragraph" w:styleId="Heading1">
    <w:name w:val="heading 1"/>
    <w:basedOn w:val="Normal"/>
    <w:next w:val="Normal"/>
    <w:qFormat/>
    <w:rsid w:val="00F4347F"/>
    <w:pPr>
      <w:keepNext/>
      <w:tabs>
        <w:tab w:val="left" w:pos="6237"/>
      </w:tabs>
      <w:outlineLvl w:val="0"/>
    </w:pPr>
    <w:rPr>
      <w:rFonts w:ascii="Angsana New" w:hAnsi="Angsana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rsid w:val="00F4347F"/>
    <w:pPr>
      <w:keepNext/>
      <w:tabs>
        <w:tab w:val="left" w:pos="1134"/>
      </w:tabs>
      <w:outlineLvl w:val="1"/>
    </w:pPr>
    <w:rPr>
      <w:rFonts w:ascii="Angsana New" w:hAnsi="Angsana New"/>
      <w:sz w:val="32"/>
      <w:szCs w:val="32"/>
    </w:rPr>
  </w:style>
  <w:style w:type="paragraph" w:styleId="Heading3">
    <w:name w:val="heading 3"/>
    <w:basedOn w:val="Normal"/>
    <w:next w:val="Normal"/>
    <w:qFormat/>
    <w:rsid w:val="00F4347F"/>
    <w:pPr>
      <w:keepNext/>
      <w:jc w:val="right"/>
      <w:outlineLvl w:val="2"/>
    </w:pPr>
    <w:rPr>
      <w:rFonts w:ascii="Angsana New" w:hAnsi="Angsana New"/>
      <w:sz w:val="32"/>
      <w:szCs w:val="32"/>
    </w:rPr>
  </w:style>
  <w:style w:type="paragraph" w:styleId="Heading4">
    <w:name w:val="heading 4"/>
    <w:basedOn w:val="Normal"/>
    <w:next w:val="Normal"/>
    <w:qFormat/>
    <w:rsid w:val="00F4347F"/>
    <w:pPr>
      <w:keepNext/>
      <w:tabs>
        <w:tab w:val="left" w:pos="3402"/>
      </w:tabs>
      <w:outlineLvl w:val="3"/>
    </w:pPr>
    <w:rPr>
      <w:rFonts w:ascii="Angsana New" w:hAnsi="Angsana New"/>
      <w:b/>
      <w:bCs/>
      <w:sz w:val="56"/>
      <w:szCs w:val="56"/>
    </w:rPr>
  </w:style>
  <w:style w:type="paragraph" w:styleId="Heading5">
    <w:name w:val="heading 5"/>
    <w:basedOn w:val="Normal"/>
    <w:next w:val="Normal"/>
    <w:qFormat/>
    <w:rsid w:val="00F4347F"/>
    <w:pPr>
      <w:keepNext/>
      <w:tabs>
        <w:tab w:val="left" w:pos="4536"/>
        <w:tab w:val="left" w:pos="9072"/>
      </w:tabs>
      <w:outlineLvl w:val="4"/>
    </w:pPr>
    <w:rPr>
      <w:rFonts w:ascii="Angsana New" w:hAnsi="Angsana New"/>
      <w:sz w:val="32"/>
      <w:szCs w:val="32"/>
      <w:u w:val="dotte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A7568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3A7568"/>
    <w:rPr>
      <w:rFonts w:ascii="Tahoma" w:hAnsi="Tahoma"/>
      <w:sz w:val="16"/>
    </w:rPr>
  </w:style>
  <w:style w:type="paragraph" w:styleId="BodyText2">
    <w:name w:val="Body Text 2"/>
    <w:basedOn w:val="Normal"/>
    <w:link w:val="BodyText2Char"/>
    <w:rsid w:val="00F245C4"/>
    <w:pPr>
      <w:jc w:val="thaiDistribute"/>
    </w:pPr>
    <w:rPr>
      <w:rFonts w:cs="Cordia New"/>
      <w:sz w:val="32"/>
      <w:szCs w:val="32"/>
    </w:rPr>
  </w:style>
  <w:style w:type="character" w:customStyle="1" w:styleId="BodyText2Char">
    <w:name w:val="Body Text 2 Char"/>
    <w:basedOn w:val="DefaultParagraphFont"/>
    <w:link w:val="BodyText2"/>
    <w:rsid w:val="00F245C4"/>
    <w:rPr>
      <w:rFonts w:cs="Cordia New"/>
      <w:sz w:val="32"/>
      <w:szCs w:val="32"/>
    </w:rPr>
  </w:style>
  <w:style w:type="paragraph" w:styleId="ListParagraph">
    <w:name w:val="List Paragraph"/>
    <w:basedOn w:val="Normal"/>
    <w:uiPriority w:val="34"/>
    <w:qFormat/>
    <w:rsid w:val="00C006B7"/>
    <w:pPr>
      <w:ind w:left="720"/>
      <w:contextualSpacing/>
    </w:pPr>
    <w:rPr>
      <w:szCs w:val="35"/>
    </w:rPr>
  </w:style>
  <w:style w:type="table" w:styleId="TableGrid">
    <w:name w:val="Table Grid"/>
    <w:basedOn w:val="TableNormal"/>
    <w:rsid w:val="00E61E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D6D45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rsid w:val="00DD6D45"/>
    <w:rPr>
      <w:sz w:val="28"/>
      <w:szCs w:val="35"/>
    </w:rPr>
  </w:style>
  <w:style w:type="paragraph" w:styleId="Footer">
    <w:name w:val="footer"/>
    <w:basedOn w:val="Normal"/>
    <w:link w:val="FooterChar"/>
    <w:rsid w:val="00DD6D45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rsid w:val="00DD6D45"/>
    <w:rPr>
      <w:sz w:val="28"/>
      <w:szCs w:val="35"/>
    </w:rPr>
  </w:style>
  <w:style w:type="character" w:styleId="PlaceholderText">
    <w:name w:val="Placeholder Text"/>
    <w:basedOn w:val="DefaultParagraphFont"/>
    <w:uiPriority w:val="99"/>
    <w:semiHidden/>
    <w:rsid w:val="00844FF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loemphol\Documents\Projects\onep_budget\ref\&#3629;&#3609;&#3640;&#3617;&#3633;&#3605;&#3636;&#3588;&#3656;&#3634;&#3651;&#3594;&#3657;&#3592;&#3656;&#3634;&#3618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C33663-E431-462E-AE06-1FDBCB7B6CDE}"/>
      </w:docPartPr>
      <w:docPartBody>
        <w:p w:rsidR="00000000" w:rsidRDefault="00AC0B5A">
          <w:r w:rsidRPr="0010400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altName w:val="TH SarabunPSK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B5A"/>
    <w:rsid w:val="0064359A"/>
    <w:rsid w:val="00AC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C0B5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1302D0-8F2B-404E-BEAC-CFC8C162D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อนุมัติค่าใช้จ่าย</Template>
  <TotalTime>6</TotalTime>
  <Pages>3</Pages>
  <Words>472</Words>
  <Characters>2691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ที่%รหัสพยัญชนะ%  /</vt:lpstr>
      <vt:lpstr>ที่%รหัสพยัญชนะ%  /</vt:lpstr>
    </vt:vector>
  </TitlesOfParts>
  <Company>Kasetsart University</Company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ที่%รหัสพยัญชนะ%  /</dc:title>
  <dc:subject/>
  <dc:creator>chaloemphol</dc:creator>
  <cp:keywords/>
  <dc:description/>
  <cp:lastModifiedBy>เฉลิมพล ปรีดารัตน์</cp:lastModifiedBy>
  <cp:revision>2</cp:revision>
  <cp:lastPrinted>2022-03-17T08:34:00Z</cp:lastPrinted>
  <dcterms:created xsi:type="dcterms:W3CDTF">2023-01-21T04:39:00Z</dcterms:created>
  <dcterms:modified xsi:type="dcterms:W3CDTF">2023-01-21T04:45:00Z</dcterms:modified>
</cp:coreProperties>
</file>