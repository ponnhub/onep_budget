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F957" w14:textId="77777777" w:rsidR="007D1B2A" w:rsidRPr="008F2669" w:rsidRDefault="008F2669" w:rsidP="00DC6494">
      <w:pPr>
        <w:pStyle w:val="Heading4"/>
        <w:tabs>
          <w:tab w:val="clear" w:pos="3402"/>
          <w:tab w:val="left" w:pos="2410"/>
        </w:tabs>
        <w:jc w:val="center"/>
        <w:rPr>
          <w:rFonts w:ascii="TH SarabunIT๙" w:hAnsi="TH SarabunIT๙" w:cs="TH SarabunIT๙"/>
          <w:cs/>
        </w:rPr>
      </w:pPr>
      <w:r w:rsidRPr="00A06DAD">
        <w:rPr>
          <w:rFonts w:ascii="TH SarabunIT๙" w:hAnsi="TH SarabunIT๙" w:cs="TH SarabunIT๙"/>
          <w:b w:val="0"/>
          <w:bCs w:val="0"/>
          <w:noProof/>
        </w:rPr>
        <w:drawing>
          <wp:anchor distT="0" distB="0" distL="114300" distR="114300" simplePos="0" relativeHeight="251660288" behindDoc="0" locked="0" layoutInCell="1" allowOverlap="1" wp14:anchorId="0E1B4E92" wp14:editId="48A1E352">
            <wp:simplePos x="0" y="0"/>
            <wp:positionH relativeFrom="margin">
              <wp:posOffset>0</wp:posOffset>
            </wp:positionH>
            <wp:positionV relativeFrom="paragraph">
              <wp:posOffset>-233680</wp:posOffset>
            </wp:positionV>
            <wp:extent cx="517899" cy="561975"/>
            <wp:effectExtent l="0" t="0" r="0" b="0"/>
            <wp:wrapNone/>
            <wp:docPr id="1" name="Picture 1" descr="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ครุฑ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99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1D18" w:rsidRPr="009A677E">
        <w:rPr>
          <w:rFonts w:ascii="TH SarabunIT๙" w:hAnsi="TH SarabunIT๙" w:cs="TH SarabunIT๙"/>
          <w:cs/>
        </w:rPr>
        <w:t xml:space="preserve">บันทึกข้อความ</w:t>
      </w:r>
    </w:p>
    <w:p w14:paraId="4D51573F" w14:textId="1BB7AA8B" w:rsidR="00F21D18" w:rsidRPr="009A677E" w:rsidRDefault="00F21D18" w:rsidP="00E70D46">
      <w:pPr>
        <w:tabs>
          <w:tab w:val="left" w:pos="9214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ส่วนราชการ</w:t>
      </w:r>
      <w:r w:rsidR="00293D0B" w:rsidRPr="009A677E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sdt>
        <w:sdtPr>
          <w:rPr>
            <w:rFonts w:ascii="TH SarabunIT๙" w:hAnsi="TH SarabunIT๙" w:cs="TH SarabunIT๙"/>
            <w:sz w:val="32"/>
            <w:szCs w:val="32"/>
            <w:u w:val="dotted"/>
          </w:rPr>
          <w:alias w:val="groupName"/>
          <w:tag w:val="groupName"/>
          <w:id w:val="1562450974"/>
          <w:placeholder>
            <w:docPart w:val="DefaultPlaceholder_-1854013440"/>
          </w:placeholder>
          <w:showingPlcHdr/>
          <w:text w:multiLine="1"/>
        </w:sdtPr>
        <w:sdtContent>
          <w:r w:rsidR="00844FF7" w:rsidRPr="00104005">
            <w:rPr>
              <w:rStyle w:val="PlaceholderText"/>
            </w:rPr>
            <w:t xml:space="preserve">Click or tap here to enter text.</w:t>
          </w:r>
        </w:sdtContent>
      </w:sdt>
      <w:r w:rsidR="00293D0B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F903D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293D0B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9A677E">
        <w:rPr>
          <w:rFonts w:ascii="TH SarabunIT๙" w:hAnsi="TH SarabunIT๙" w:cs="TH SarabunIT๙"/>
          <w:sz w:val="32"/>
          <w:szCs w:val="32"/>
          <w:cs/>
        </w:rPr>
        <w:t xml:space="preserve">โทร</w:t>
      </w:r>
      <w:r w:rsidR="00293D0B" w:rsidRPr="009A677E">
        <w:rPr>
          <w:rFonts w:ascii="TH SarabunIT๙" w:hAnsi="TH SarabunIT๙" w:cs="TH SarabunIT๙"/>
          <w:sz w:val="32"/>
          <w:szCs w:val="32"/>
        </w:rPr>
        <w:t xml:space="preserve">.</w:t>
      </w:r>
      <w:r w:rsidR="00293D0B" w:rsidRPr="009A677E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1731DE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A9589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1731DE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D36B68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๖๕๒๖</w:t>
      </w:r>
      <w:r w:rsidR="00A9589A">
        <w:rPr>
          <w:rFonts w:ascii="TH SarabunIT๙" w:hAnsi="TH SarabunIT๙" w:cs="TH SarabunIT๙"/>
          <w:sz w:val="32"/>
          <w:szCs w:val="32"/>
          <w:u w:val="dotted"/>
        </w:rPr>
        <w:t xml:space="preserve">           </w:t>
      </w:r>
      <w:r w:rsidR="00A9589A" w:rsidRPr="00A9589A">
        <w:rPr>
          <w:rFonts w:ascii="TH SarabunIT๙" w:hAnsi="TH SarabunIT๙" w:cs="TH SarabunIT๙"/>
          <w:color w:val="FFFFFF" w:themeColor="background1"/>
          <w:sz w:val="32"/>
          <w:szCs w:val="32"/>
          <w:u w:val="dotted"/>
        </w:rPr>
        <w:t xml:space="preserve">.</w:t>
      </w:r>
    </w:p>
    <w:p w14:paraId="448CE128" w14:textId="77777777" w:rsidR="00F21D18" w:rsidRPr="009A677E" w:rsidRDefault="00F21D18" w:rsidP="00E70D46">
      <w:pPr>
        <w:pStyle w:val="Heading5"/>
        <w:tabs>
          <w:tab w:val="clear" w:pos="9072"/>
          <w:tab w:val="left" w:pos="5529"/>
          <w:tab w:val="left" w:pos="9214"/>
        </w:tabs>
        <w:rPr>
          <w:rFonts w:ascii="TH SarabunIT๙" w:hAnsi="TH SarabunIT๙" w:cs="TH SarabunIT๙"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 xml:space="preserve">ที่</w:t>
      </w:r>
      <w:r w:rsidR="00293D0B"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 xml:space="preserve"> </w:t>
      </w:r>
      <w:r w:rsidR="00D36B68" w:rsidRPr="009A677E">
        <w:rPr>
          <w:rFonts w:ascii="TH SarabunIT๙" w:hAnsi="TH SarabunIT๙" w:cs="TH SarabunIT๙"/>
          <w:cs/>
        </w:rPr>
        <w:t xml:space="preserve">ทส ๑๐๐๑</w:t>
      </w:r>
      <w:r w:rsidR="00293D0B" w:rsidRPr="009A677E">
        <w:rPr>
          <w:rFonts w:ascii="TH SarabunIT๙" w:hAnsi="TH SarabunIT๙" w:cs="TH SarabunIT๙"/>
          <w:cs/>
        </w:rPr>
        <w:t xml:space="preserve">.</w:t>
      </w:r>
      <w:r w:rsidR="00D36B68" w:rsidRPr="009A677E">
        <w:rPr>
          <w:rFonts w:ascii="TH SarabunIT๙" w:hAnsi="TH SarabunIT๙" w:cs="TH SarabunIT๙"/>
          <w:cs/>
        </w:rPr>
        <w:t xml:space="preserve">๕</w:t>
      </w:r>
      <w:r w:rsidR="00293D0B" w:rsidRPr="009A677E">
        <w:rPr>
          <w:rFonts w:ascii="TH SarabunIT๙" w:hAnsi="TH SarabunIT๙" w:cs="TH SarabunIT๙"/>
          <w:cs/>
        </w:rPr>
        <w:t xml:space="preserve">/</w:t>
      </w:r>
      <w:r w:rsidR="003645AA" w:rsidRPr="009A677E">
        <w:rPr>
          <w:rFonts w:ascii="TH SarabunIT๙" w:hAnsi="TH SarabunIT๙" w:cs="TH SarabunIT๙"/>
          <w:cs/>
        </w:rPr>
        <w:t xml:space="preserve"> </w:t>
      </w:r>
      <w:r w:rsidR="00306F8D" w:rsidRPr="009A677E">
        <w:rPr>
          <w:rFonts w:ascii="TH SarabunIT๙" w:hAnsi="TH SarabunIT๙" w:cs="TH SarabunIT๙"/>
          <w:cs/>
        </w:rPr>
        <w:tab/>
      </w:r>
      <w:r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 xml:space="preserve">วันที่</w:t>
      </w:r>
      <w:r w:rsidR="00293D0B" w:rsidRPr="009A677E">
        <w:rPr>
          <w:rFonts w:ascii="TH SarabunIT๙" w:hAnsi="TH SarabunIT๙" w:cs="TH SarabunIT๙"/>
          <w:cs/>
        </w:rPr>
        <w:t xml:space="preserve">   </w:t>
      </w:r>
      <w:r w:rsidR="00CC08F3" w:rsidRPr="009A677E">
        <w:rPr>
          <w:rFonts w:ascii="TH SarabunIT๙" w:hAnsi="TH SarabunIT๙" w:cs="TH SarabunIT๙"/>
          <w:cs/>
        </w:rPr>
        <w:t xml:space="preserve"> </w:t>
      </w:r>
      <w:r w:rsidR="004D5956" w:rsidRPr="009A677E">
        <w:rPr>
          <w:rFonts w:ascii="TH SarabunIT๙" w:hAnsi="TH SarabunIT๙" w:cs="TH SarabunIT๙"/>
          <w:cs/>
        </w:rPr>
        <w:t xml:space="preserve"> </w:t>
      </w:r>
      <w:r w:rsidR="00CC08F3" w:rsidRPr="009A677E">
        <w:rPr>
          <w:rFonts w:ascii="TH SarabunIT๙" w:hAnsi="TH SarabunIT๙" w:cs="TH SarabunIT๙"/>
          <w:cs/>
        </w:rPr>
        <w:t xml:space="preserve"> </w:t>
      </w:r>
      <w:r w:rsidR="00293D0B" w:rsidRPr="009A677E">
        <w:rPr>
          <w:rFonts w:ascii="TH SarabunIT๙" w:hAnsi="TH SarabunIT๙" w:cs="TH SarabunIT๙"/>
          <w:cs/>
        </w:rPr>
        <w:t xml:space="preserve"> </w:t>
      </w:r>
      <w:r w:rsidR="00814AD4">
        <w:rPr>
          <w:rFonts w:ascii="TH SarabunIT๙" w:hAnsi="TH SarabunIT๙" w:cs="TH SarabunIT๙" w:hint="cs"/>
          <w:cs/>
        </w:rPr>
        <w:t xml:space="preserve">  </w:t>
      </w:r>
      <w:r w:rsidR="00293D0B" w:rsidRPr="009A677E">
        <w:rPr>
          <w:rFonts w:ascii="TH SarabunIT๙" w:hAnsi="TH SarabunIT๙" w:cs="TH SarabunIT๙"/>
          <w:cs/>
        </w:rPr>
        <w:t xml:space="preserve">  </w:t>
      </w:r>
      <w:r w:rsidR="000A2D81" w:rsidRPr="009A677E">
        <w:rPr>
          <w:rFonts w:ascii="TH SarabunIT๙" w:hAnsi="TH SarabunIT๙" w:cs="TH SarabunIT๙"/>
          <w:cs/>
        </w:rPr>
        <w:t xml:space="preserve"> </w:t>
      </w:r>
      <w:r w:rsidR="00B0562B">
        <w:rPr>
          <w:rFonts w:ascii="TH SarabunIT๙" w:hAnsi="TH SarabunIT๙" w:cs="TH SarabunIT๙" w:hint="cs"/>
          <w:cs/>
        </w:rPr>
        <w:t xml:space="preserve">มีนาคม</w:t>
      </w:r>
      <w:r w:rsidR="000A2D81" w:rsidRPr="009A677E">
        <w:rPr>
          <w:rFonts w:ascii="TH SarabunIT๙" w:hAnsi="TH SarabunIT๙" w:cs="TH SarabunIT๙"/>
          <w:cs/>
        </w:rPr>
        <w:t xml:space="preserve">  </w:t>
      </w:r>
      <w:r w:rsidR="00ED4194" w:rsidRPr="009A677E">
        <w:rPr>
          <w:rFonts w:ascii="TH SarabunIT๙" w:hAnsi="TH SarabunIT๙" w:cs="TH SarabunIT๙"/>
          <w:cs/>
        </w:rPr>
        <w:t xml:space="preserve">25</w:t>
      </w:r>
      <w:r w:rsidR="007D02D5" w:rsidRPr="009A677E">
        <w:rPr>
          <w:rFonts w:ascii="TH SarabunIT๙" w:hAnsi="TH SarabunIT๙" w:cs="TH SarabunIT๙"/>
          <w:cs/>
        </w:rPr>
        <w:t xml:space="preserve">6</w:t>
      </w:r>
      <w:r w:rsidR="00120935">
        <w:rPr>
          <w:rFonts w:ascii="TH SarabunIT๙" w:hAnsi="TH SarabunIT๙" w:cs="TH SarabunIT๙" w:hint="cs"/>
          <w:cs/>
        </w:rPr>
        <w:t xml:space="preserve">5</w:t>
      </w:r>
      <w:r w:rsidR="00306F8D" w:rsidRPr="009A677E">
        <w:rPr>
          <w:rFonts w:ascii="TH SarabunIT๙" w:hAnsi="TH SarabunIT๙" w:cs="TH SarabunIT๙"/>
        </w:rPr>
        <w:tab/>
      </w:r>
    </w:p>
    <w:p w14:paraId="6BA68A21" w14:textId="464FE11B" w:rsidR="00F21D18" w:rsidRDefault="00F21D18" w:rsidP="00334C7E">
      <w:pPr>
        <w:tabs>
          <w:tab w:val="left" w:pos="9214"/>
        </w:tabs>
        <w:spacing w:after="120"/>
        <w:ind w:left="567" w:hanging="567"/>
        <w:jc w:val="thaiDistribute"/>
        <w:rPr>
          <w:rFonts w:ascii="TH SarabunIT๙" w:hAnsi="TH SarabunIT๙" w:cs="TH SarabunIT๙"/>
          <w:u w:val="dotted"/>
          <w:cs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เรื่อง</w:t>
      </w:r>
      <w:r w:rsidR="000869C2" w:rsidRPr="009A677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A677E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sdt>
        <w:sdtPr>
          <w:rPr>
            <w:rFonts w:ascii="TH SarabunIT๙" w:hAnsi="TH SarabunIT๙" w:cs="TH SarabunIT๙"/>
            <w:sz w:val="32"/>
            <w:szCs w:val="32"/>
            <w:u w:val="dotted"/>
            <w:cs/>
          </w:rPr>
          <w:alias w:val="title"/>
          <w:tag w:val="title"/>
          <w:id w:val="1166591489"/>
          <w:placeholder>
            <w:docPart w:val="DefaultPlaceholder_-1854013440"/>
          </w:placeholder>
          <w:showingPlcHdr/>
          <w:text/>
        </w:sdtPr>
        <w:sdtContent>
          <w:r w:rsidR="009C0EA0" w:rsidRPr="00104005">
            <w:rPr>
              <w:rStyle w:val="PlaceholderText"/>
            </w:rPr>
            <w:t xml:space="preserve">Click or tap here to enter text.</w:t>
          </w:r>
        </w:sdtContent>
      </w:sdt>
      <w:r w:rsidR="004002E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</w:t>
      </w:r>
      <w:r w:rsidR="00A8536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</w:t>
      </w:r>
      <w:r w:rsidR="00A8536C" w:rsidRPr="00A8536C">
        <w:rPr>
          <w:rFonts w:ascii="TH SarabunIT๙" w:hAnsi="TH SarabunIT๙" w:cs="TH SarabunIT๙" w:hint="cs"/>
          <w:color w:val="FFFFFF" w:themeColor="background1"/>
          <w:sz w:val="32"/>
          <w:szCs w:val="32"/>
          <w:u w:val="dotted"/>
          <w:cs/>
        </w:rPr>
        <w:t xml:space="preserve">.</w:t>
      </w:r>
    </w:p>
    <w:p w14:paraId="6F0E0294" w14:textId="77777777" w:rsidR="008E7A1C" w:rsidRDefault="00293D0B" w:rsidP="008E7A1C">
      <w:pPr>
        <w:spacing w:after="120"/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  <w:r w:rsidR="00C84A85" w:rsidRPr="009A677E">
        <w:rPr>
          <w:rFonts w:ascii="TH SarabunIT๙" w:hAnsi="TH SarabunIT๙" w:cs="TH SarabunIT๙"/>
          <w:sz w:val="32"/>
          <w:szCs w:val="32"/>
          <w:cs/>
        </w:rPr>
        <w:t xml:space="preserve">เลขาธิการ สผ.</w:t>
      </w:r>
      <w:r w:rsidR="00BE0DDF">
        <w:rPr>
          <w:rFonts w:ascii="TH SarabunIT๙" w:hAnsi="TH SarabunIT๙" w:cs="TH SarabunIT๙" w:hint="cs"/>
          <w:sz w:val="32"/>
          <w:szCs w:val="32"/>
          <w:cs/>
        </w:rPr>
        <w:t xml:space="preserve"> ผ่าน ผอก.คพ.</w:t>
      </w:r>
      <w:r w:rsidR="00875852" w:rsidRPr="009A677E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0785EBDE" w14:textId="77777777" w:rsidR="008E7A1C" w:rsidRPr="00297E00" w:rsidRDefault="00B052B8" w:rsidP="00E91F8B">
      <w:pPr>
        <w:spacing w:after="120"/>
        <w:ind w:firstLine="1429"/>
        <w:jc w:val="thaiDistribute"/>
        <w:rPr>
          <w:rFonts w:ascii="TH SarabunIT๙" w:hAnsi="TH SarabunIT๙" w:cs="TH SarabunIT๙"/>
          <w:sz w:val="32"/>
          <w:szCs w:val="32"/>
        </w:rPr>
      </w:pPr>
      <w:bookmarkStart w:id="0" w:name="_Hlk66699643"/>
      <w:r w:rsidRPr="00297E00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 xml:space="preserve">ตาม หนังสือ</w:t>
      </w:r>
      <w:r w:rsidR="00460121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 xml:space="preserve">กอง</w:t>
      </w:r>
      <w:r w:rsidR="00120935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 xml:space="preserve">พัฒนาระบบการวิเคราะห์ผลกระทบสิ่งแวดล้อม</w:t>
      </w:r>
      <w:r w:rsidR="00460121">
        <w:rPr>
          <w:rFonts w:ascii="TH SarabunIT๙" w:eastAsia="Calibri" w:hAnsi="TH SarabunIT๙" w:cs="TH SarabunIT๙" w:hint="cs"/>
          <w:spacing w:val="-4"/>
          <w:sz w:val="32"/>
          <w:szCs w:val="32"/>
          <w:cs/>
        </w:rPr>
        <w:t xml:space="preserve"> กลุ่มงาน</w:t>
      </w:r>
      <w:r w:rsidR="00120935">
        <w:rPr>
          <w:rFonts w:ascii="TH SarabunIT๙" w:hAnsi="TH SarabunIT๙" w:cs="TH SarabunIT๙" w:hint="cs"/>
          <w:sz w:val="32"/>
          <w:szCs w:val="32"/>
          <w:cs/>
        </w:rPr>
        <w:t xml:space="preserve">พัฒนาหลักเกณฑ์</w:t>
      </w:r>
      <w:r w:rsidR="00E91F8B">
        <w:rPr>
          <w:rFonts w:ascii="TH SarabunIT๙" w:hAnsi="TH SarabunIT๙" w:cs="TH SarabunIT๙"/>
          <w:sz w:val="32"/>
          <w:szCs w:val="32"/>
          <w:cs/>
        </w:rPr>
        <w:br/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ที่ ทส </w:t>
      </w:r>
      <w:r w:rsidR="00460121">
        <w:rPr>
          <w:rFonts w:ascii="TH SarabunIT๙" w:hAnsi="TH SarabunIT๙" w:cs="TH SarabunIT๙" w:hint="cs"/>
          <w:sz w:val="32"/>
          <w:szCs w:val="32"/>
          <w:cs/>
        </w:rPr>
        <w:t xml:space="preserve">100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 xml:space="preserve">8.2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/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 xml:space="preserve">296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 xml:space="preserve">7</w:t>
      </w:r>
      <w:r w:rsidR="009D5311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34C7E" w:rsidRPr="00297E00">
        <w:rPr>
          <w:rFonts w:ascii="TH SarabunIT๙" w:hAnsi="TH SarabunIT๙" w:cs="TH SarabunIT๙" w:hint="cs"/>
          <w:sz w:val="32"/>
          <w:szCs w:val="32"/>
          <w:cs/>
        </w:rPr>
        <w:t xml:space="preserve">มีนา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คม 256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 xml:space="preserve">5</w:t>
      </w:r>
      <w:r w:rsidR="008E7A1C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เรื่อง ขอ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 xml:space="preserve">เรียน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เชิญ</w:t>
      </w:r>
      <w:r w:rsidR="00460121">
        <w:rPr>
          <w:rFonts w:ascii="TH SarabunIT๙" w:hAnsi="TH SarabunIT๙" w:cs="TH SarabunIT๙" w:hint="cs"/>
          <w:sz w:val="32"/>
          <w:szCs w:val="32"/>
          <w:cs/>
        </w:rPr>
        <w:t xml:space="preserve">เข้าร่วม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 xml:space="preserve">ในการประชุมสัมมนา เรื่อง </w:t>
      </w:r>
      <w:r w:rsidR="00995D7C">
        <w:rPr>
          <w:rFonts w:ascii="TH SarabunIT๙" w:hAnsi="TH SarabunIT๙" w:cs="TH SarabunIT๙"/>
          <w:sz w:val="32"/>
          <w:szCs w:val="32"/>
          <w:cs/>
        </w:rPr>
        <w:br/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การทบทวนโครงการ กิจการ หรือการดำเนินการใด ซึ่งต้องจัดทำรายงาน </w:t>
      </w:r>
      <w:r w:rsidR="00BA1D1D" w:rsidRPr="00995D7C">
        <w:rPr>
          <w:rFonts w:ascii="TH SarabunIT๙" w:hAnsi="TH SarabunIT๙" w:cs="TH SarabunIT๙"/>
          <w:spacing w:val="-4"/>
          <w:sz w:val="32"/>
          <w:szCs w:val="32"/>
        </w:rPr>
        <w:t xml:space="preserve">EIA 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ครั้งที่ 8</w:t>
      </w:r>
      <w:r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A861BC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ในวันที่ 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30</w:t>
      </w:r>
      <w:r w:rsidR="00A861BC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มีนาคม</w:t>
      </w:r>
      <w:r w:rsidR="00A861BC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256</w:t>
      </w:r>
      <w:r w:rsidR="00BA1D1D" w:rsidRPr="00995D7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5</w:t>
      </w:r>
      <w:r w:rsidR="00A861BC"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 </w:t>
      </w:r>
      <w:r w:rsidR="00A861BC" w:rsidRPr="00297E00">
        <w:rPr>
          <w:rFonts w:ascii="TH SarabunIT๙" w:hAnsi="TH SarabunIT๙" w:cs="TH SarabunIT๙" w:hint="cs"/>
          <w:sz w:val="32"/>
          <w:szCs w:val="32"/>
          <w:cs/>
        </w:rPr>
        <w:t xml:space="preserve">ณ </w:t>
      </w:r>
      <w:r w:rsidR="00BA1D1D">
        <w:rPr>
          <w:rFonts w:ascii="TH SarabunIT๙" w:hAnsi="TH SarabunIT๙" w:cs="TH SarabunIT๙" w:hint="cs"/>
          <w:sz w:val="32"/>
          <w:szCs w:val="32"/>
          <w:cs/>
        </w:rPr>
        <w:t xml:space="preserve">โรงแรมสุนีย์แกรนด์ โฮเต็ล แอนด์ คอนเวนชั่น </w:t>
      </w:r>
      <w:r w:rsidR="00995D7C">
        <w:rPr>
          <w:rFonts w:ascii="TH SarabunIT๙" w:hAnsi="TH SarabunIT๙" w:cs="TH SarabunIT๙" w:hint="cs"/>
          <w:sz w:val="32"/>
          <w:szCs w:val="32"/>
          <w:cs/>
        </w:rPr>
        <w:t xml:space="preserve">เซ็นเตอร์ จังหวัดอุบลราชธานี</w:t>
      </w:r>
      <w:r w:rsidR="009E5B8F" w:rsidRPr="00297E0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E5B8F" w:rsidRPr="00297E00">
        <w:rPr>
          <w:rFonts w:ascii="TH SarabunIT๙" w:hAnsi="TH SarabunIT๙" w:cs="TH SarabunIT๙" w:hint="cs"/>
          <w:sz w:val="32"/>
          <w:szCs w:val="32"/>
          <w:cs/>
        </w:rPr>
        <w:t xml:space="preserve">รายละเอียดตามเอกสารแนบ</w:t>
      </w:r>
    </w:p>
    <w:bookmarkEnd w:id="0"/>
    <w:p w14:paraId="37B6601E" w14:textId="77777777" w:rsidR="00460121" w:rsidRDefault="00460121" w:rsidP="00460121">
      <w:pPr>
        <w:spacing w:before="120"/>
        <w:ind w:firstLine="1418"/>
        <w:jc w:val="thaiDistribute"/>
        <w:rPr>
          <w:rFonts w:ascii="TH SarabunIT๙" w:eastAsia="Calibri" w:hAnsi="TH SarabunIT๙" w:cs="TH SarabunIT๙"/>
          <w:b/>
          <w:bCs/>
          <w:sz w:val="33"/>
          <w:szCs w:val="33"/>
          <w:u w:val="single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กลุ่มงานแผนงานและงบประมาณ กผง. จึงขออนุมัติตัวบุคคลพร้อมค่าใช้จ่ายในการเดินทางไปปฏิบัติราชการจังหวัด</w:t>
      </w:r>
      <w:r w:rsidR="00995D7C">
        <w:rPr>
          <w:rFonts w:ascii="TH SarabunIT๙" w:hAnsi="TH SarabunIT๙" w:cs="TH SarabunIT๙" w:hint="cs"/>
          <w:sz w:val="32"/>
          <w:szCs w:val="32"/>
          <w:cs/>
        </w:rPr>
        <w:t xml:space="preserve">อุบลราชธานี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โดยใช้เงิน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  <w:cs/>
        </w:rPr>
        <w:t xml:space="preserve">งบประมาณประจำปีงบประมาณ พ.ศ. ๒๕๖</w:t>
      </w:r>
      <w:r w:rsidR="00995D7C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5</w:t>
      </w: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แผนงาน 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แผนงานพื้นฐานด้านการสร้างการเติบโตบนคุณภาพชีวิตที่เป็นมิตรต่อสิ่งแวดล้อม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ผลผลิต</w:t>
      </w:r>
      <w:r w:rsidRPr="00297E00">
        <w:rPr>
          <w:rFonts w:ascii="TH SarabunIT๙" w:hAnsi="TH SarabunIT๙" w:cs="TH SarabunIT๙"/>
          <w:sz w:val="32"/>
          <w:szCs w:val="32"/>
        </w:rPr>
        <w:t xml:space="preserve"> 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นโยบาย  แผน กลไก เพื่อการจัดการคุณภาพสิ่งแวดล้อมและส่งเสริมการผลิตการบริโภคที่เป็นมิตรต่อสิ่งแวดล้อมและการดำเนินการด้านการประเมินผลกระทบสิ่งแวดล้อม ได้รับการพัฒนาและนำไปสู่การปฏิบัติ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กิจกรรมหลัก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พัฒนาและจัดทำนโยบาย แผน เครื่องมือและกลไกเพื่อการบริหารจัดการทรัพยากรธรรมชาติและสิ่งแวดล้อม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กิจกรรมย่อย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ต้นทุนในการดำเนินงานกิจกรรมการจัดทำแผน ติดตามประเมินผลและรายงานแผนของหน่วยงาน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140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โดยมีรายละเอียดดังนี้</w:t>
      </w:r>
    </w:p>
    <w:p w14:paraId="6A9228C7" w14:textId="77777777" w:rsidR="00126CDE" w:rsidRPr="002A664A" w:rsidRDefault="00126CDE" w:rsidP="00126CDE">
      <w:pPr>
        <w:pStyle w:val="ListParagraph"/>
        <w:numPr>
          <w:ilvl w:val="0"/>
          <w:numId w:val="12"/>
        </w:numPr>
        <w:spacing w:after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ขออนุมัติเจ้าหน้าที่เดินทางไปปฏิบัติราชการจังหวัด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อุบลราชธานี</w:t>
      </w: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วันที่ 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29</w:t>
      </w:r>
      <w:r w:rsidR="00385FD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- 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30</w:t>
      </w: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มีนาคม</w:t>
      </w: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256</w:t>
      </w:r>
      <w:r w:rsidR="00995D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5</w:t>
      </w:r>
    </w:p>
    <w:p w14:paraId="043337E2" w14:textId="77777777" w:rsidR="00126CDE" w:rsidRPr="002A664A" w:rsidRDefault="00126CDE" w:rsidP="00126CDE">
      <w:pPr>
        <w:pStyle w:val="ListParagraph"/>
        <w:spacing w:after="120"/>
        <w:ind w:left="1789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1.1 รายชื่อข้าราชการดังนี้</w:t>
      </w:r>
    </w:p>
    <w:p w14:paraId="3BF3878F" w14:textId="77777777" w:rsidR="00126CDE" w:rsidRPr="00126CDE" w:rsidRDefault="00126CDE" w:rsidP="00126CDE">
      <w:pPr>
        <w:pStyle w:val="ListParagraph"/>
        <w:spacing w:after="120"/>
        <w:ind w:left="178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126CDE">
        <w:rPr>
          <w:rFonts w:ascii="TH SarabunIT๙" w:hAnsi="TH SarabunIT๙" w:cs="TH SarabunIT๙" w:hint="cs"/>
          <w:sz w:val="32"/>
          <w:szCs w:val="32"/>
          <w:cs/>
        </w:rPr>
        <w:t xml:space="preserve">1.1.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</w:t>
      </w:r>
      <w:r w:rsidRPr="00126CD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26CDE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นายพงษ์ศักดิ์  เอื้อสุวรรณา    ผู้อำนวยการกลุ่มงานแผนงานและงบประมาณ</w:t>
      </w:r>
    </w:p>
    <w:p w14:paraId="08A4441B" w14:textId="77777777" w:rsidR="00126CDE" w:rsidRPr="002A664A" w:rsidRDefault="00126CDE" w:rsidP="008A5CEA">
      <w:pPr>
        <w:spacing w:after="120"/>
        <w:ind w:left="720" w:firstLine="720"/>
        <w:rPr>
          <w:rFonts w:ascii="TH SarabunIT๙" w:hAnsi="TH SarabunIT๙" w:cs="TH SarabunIT๙"/>
          <w:sz w:val="32"/>
          <w:szCs w:val="32"/>
          <w:cs/>
        </w:rPr>
      </w:pPr>
      <w:r w:rsidRPr="002A664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2. </w:t>
      </w:r>
      <w:r w:rsidRPr="002A664A">
        <w:rPr>
          <w:rFonts w:ascii="TH SarabunIT๙" w:eastAsia="Calibri" w:hAnsi="TH SarabunIT๙" w:cs="TH SarabunIT๙" w:hint="cs"/>
          <w:b/>
          <w:bCs/>
          <w:sz w:val="32"/>
          <w:szCs w:val="32"/>
          <w:u w:val="single"/>
          <w:cs/>
        </w:rPr>
        <w:t xml:space="preserve">ขออนุมัติค่าใช้จ่าย</w:t>
      </w:r>
      <w:r w:rsidRPr="002A664A">
        <w:rPr>
          <w:rFonts w:ascii="TH SarabunIT๙" w:eastAsia="Calibri" w:hAnsi="TH SarabunIT๙" w:cs="TH SarabunIT๙"/>
          <w:sz w:val="32"/>
          <w:szCs w:val="32"/>
          <w:u w:val="single"/>
        </w:rPr>
        <w:t xml:space="preserve"> </w:t>
      </w:r>
      <w:r w:rsidRPr="002A664A">
        <w:rPr>
          <w:rFonts w:ascii="TH SarabunIT๙" w:eastAsia="Calibri" w:hAnsi="TH SarabunIT๙" w:cs="TH SarabunIT๙" w:hint="cs"/>
          <w:sz w:val="32"/>
          <w:szCs w:val="32"/>
          <w:u w:val="single"/>
          <w:cs/>
        </w:rPr>
        <w:t xml:space="preserve">จำนวน </w:t>
      </w:r>
      <w:r w:rsidR="007432C9">
        <w:rPr>
          <w:rFonts w:ascii="TH SarabunIT๙" w:hAnsi="TH SarabunIT๙" w:cs="TH SarabunIT๙" w:hint="cs"/>
          <w:spacing w:val="4"/>
          <w:sz w:val="32"/>
          <w:szCs w:val="32"/>
          <w:u w:val="single"/>
          <w:cs/>
        </w:rPr>
        <w:t xml:space="preserve">7</w:t>
      </w:r>
      <w:r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 xml:space="preserve">,</w:t>
      </w:r>
      <w:r w:rsidR="00DE5827">
        <w:rPr>
          <w:rFonts w:ascii="TH SarabunIT๙" w:hAnsi="TH SarabunIT๙" w:cs="TH SarabunIT๙"/>
          <w:spacing w:val="4"/>
          <w:sz w:val="32"/>
          <w:szCs w:val="32"/>
          <w:u w:val="single"/>
        </w:rPr>
        <w:t xml:space="preserve">11</w:t>
      </w:r>
      <w:r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 xml:space="preserve">0</w:t>
      </w:r>
      <w:r w:rsidRPr="002A664A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 บาท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/>
          <w:sz w:val="32"/>
          <w:szCs w:val="32"/>
        </w:rPr>
        <w:t xml:space="preserve">(</w:t>
      </w:r>
      <w:r w:rsidR="00BC2270">
        <w:rPr>
          <w:rFonts w:ascii="TH SarabunIT๙" w:hAnsi="TH SarabunIT๙" w:cs="TH SarabunIT๙" w:hint="cs"/>
          <w:sz w:val="32"/>
          <w:szCs w:val="32"/>
          <w:cs/>
        </w:rPr>
        <w:t xml:space="preserve">เจ็ด</w:t>
      </w:r>
      <w:r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พัน</w:t>
      </w:r>
      <w:r w:rsidR="00DE5827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หนึ่งร้อยสิบ</w:t>
      </w:r>
      <w:r w:rsidRPr="00297E00">
        <w:rPr>
          <w:rFonts w:ascii="TH SarabunIT๙" w:hAnsi="TH SarabunIT๙" w:cs="TH SarabunIT๙"/>
          <w:spacing w:val="-2"/>
          <w:sz w:val="32"/>
          <w:szCs w:val="32"/>
          <w:cs/>
        </w:rPr>
        <w:t xml:space="preserve">บาทถ้วน</w:t>
      </w:r>
      <w:r w:rsidRPr="00297E00">
        <w:rPr>
          <w:rFonts w:ascii="TH SarabunIT๙" w:hAnsi="TH SarabunIT๙" w:cs="TH SarabunIT๙"/>
          <w:spacing w:val="-2"/>
          <w:sz w:val="32"/>
          <w:szCs w:val="32"/>
        </w:rPr>
        <w:t xml:space="preserve">)</w:t>
      </w:r>
      <w:r w:rsidR="0004541E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รายละเอียดดังนี้</w:t>
      </w:r>
    </w:p>
    <w:p w14:paraId="20D57A68" w14:textId="77777777" w:rsidR="00126CDE" w:rsidRPr="00297E00" w:rsidRDefault="00126CDE" w:rsidP="00126CDE">
      <w:pPr>
        <w:pStyle w:val="ListParagraph"/>
        <w:ind w:left="1778"/>
        <w:jc w:val="thaiDistribute"/>
        <w:rPr>
          <w:rFonts w:ascii="TH SarabunIT๙" w:hAnsi="TH SarabunIT๙" w:cs="TH SarabunIT๙"/>
          <w:spacing w:val="4"/>
          <w:sz w:val="32"/>
          <w:szCs w:val="32"/>
          <w:cs/>
        </w:rPr>
      </w:pP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2.1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ค่าเบี้ยเลี้ยง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proofErr w:type="gramStart"/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จำนวนเงิน  </w:t>
      </w:r>
      <w:r w:rsidR="00DE5827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16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0</w:t>
      </w:r>
      <w:proofErr w:type="gramEnd"/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บาท</w:t>
      </w:r>
    </w:p>
    <w:p w14:paraId="38C59CE8" w14:textId="77777777" w:rsidR="00126CDE" w:rsidRDefault="00126CDE" w:rsidP="00126CDE">
      <w:pPr>
        <w:pStyle w:val="ListParagraph"/>
        <w:ind w:left="1778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(</w:t>
      </w:r>
      <w:r w:rsidR="00DE5827">
        <w:rPr>
          <w:rFonts w:ascii="TH SarabunIT๙" w:hAnsi="TH SarabunIT๙" w:cs="TH SarabunIT๙"/>
          <w:spacing w:val="4"/>
          <w:sz w:val="32"/>
          <w:szCs w:val="32"/>
        </w:rPr>
        <w:t xml:space="preserve">16</w:t>
      </w:r>
      <w:r>
        <w:rPr>
          <w:rFonts w:ascii="TH SarabunIT๙" w:hAnsi="TH SarabunIT๙" w:cs="TH SarabunIT๙"/>
          <w:spacing w:val="4"/>
          <w:sz w:val="32"/>
          <w:szCs w:val="32"/>
        </w:rPr>
        <w:t xml:space="preserve">0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บาท 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x </w:t>
      </w:r>
      <w:r w:rsidR="008A10DE">
        <w:rPr>
          <w:rFonts w:ascii="TH SarabunIT๙" w:hAnsi="TH SarabunIT๙" w:cs="TH SarabunIT๙"/>
          <w:spacing w:val="4"/>
          <w:sz w:val="32"/>
          <w:szCs w:val="32"/>
        </w:rPr>
        <w:t xml:space="preserve">1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คน 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x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1 วัน 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= </w:t>
      </w:r>
      <w:r w:rsidR="00DE5827">
        <w:rPr>
          <w:rFonts w:ascii="TH SarabunIT๙" w:hAnsi="TH SarabunIT๙" w:cs="TH SarabunIT๙"/>
          <w:spacing w:val="4"/>
          <w:sz w:val="32"/>
          <w:szCs w:val="32"/>
        </w:rPr>
        <w:t xml:space="preserve">16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0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บาท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)</w:t>
      </w:r>
    </w:p>
    <w:p w14:paraId="102141CE" w14:textId="77777777" w:rsidR="00126CDE" w:rsidRPr="00C64841" w:rsidRDefault="00126CDE" w:rsidP="00126CDE">
      <w:pPr>
        <w:pStyle w:val="ListParagraph"/>
        <w:ind w:left="1778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2.2 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ค่าที่พัก 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(</w:t>
      </w:r>
      <w:r w:rsidRPr="00C6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จ่ายจริง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)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6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จำนวนเงิน </w:t>
      </w:r>
      <w:r w:rsidR="008A10D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1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,</w:t>
      </w:r>
      <w:r w:rsidR="008A10DE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5</w:t>
      </w:r>
      <w:r w:rsidRPr="00C6484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0 </w:t>
      </w:r>
      <w:r w:rsidRPr="00C6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บาท</w:t>
      </w:r>
    </w:p>
    <w:p w14:paraId="66E64749" w14:textId="77777777" w:rsidR="008776A6" w:rsidRDefault="00126CDE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  <w:cs/>
        </w:rPr>
      </w:pP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ab/>
        <w:t xml:space="preserve">     2.</w:t>
      </w:r>
      <w:r>
        <w:rPr>
          <w:rFonts w:ascii="TH SarabunIT๙" w:hAnsi="TH SarabunIT๙" w:cs="TH SarabunIT๙"/>
          <w:spacing w:val="4"/>
          <w:sz w:val="32"/>
          <w:szCs w:val="32"/>
        </w:rPr>
        <w:t xml:space="preserve">3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ค่าโดยสารแท็กซี่</w:t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จำนวนเงิน </w:t>
      </w:r>
      <w:r w:rsidR="008A10DE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5</w:t>
      </w:r>
      <w:r w:rsidRPr="00297E00">
        <w:rPr>
          <w:rFonts w:ascii="TH SarabunIT๙" w:hAnsi="TH SarabunIT๙" w:cs="TH SarabunIT๙"/>
          <w:spacing w:val="4"/>
          <w:sz w:val="32"/>
          <w:szCs w:val="32"/>
        </w:rPr>
        <w:t xml:space="preserve">00 </w:t>
      </w:r>
      <w:r w:rsidRPr="00297E00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บาท</w:t>
      </w:r>
    </w:p>
    <w:p w14:paraId="2B49B85A" w14:textId="77777777" w:rsidR="008A10DE" w:rsidRDefault="008A10DE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>
        <w:rPr>
          <w:rFonts w:ascii="TH SarabunIT๙" w:hAnsi="TH SarabunIT๙" w:cs="TH SarabunIT๙"/>
          <w:spacing w:val="4"/>
          <w:sz w:val="32"/>
          <w:szCs w:val="32"/>
        </w:rPr>
        <w:tab/>
        <w:t xml:space="preserve">     2.4 </w:t>
      </w: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ค่าเครื่องบิน ไป - กลับ</w:t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จำนวนเงิน </w:t>
      </w:r>
      <w:r w:rsidR="007432C9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5</w:t>
      </w:r>
      <w:r>
        <w:rPr>
          <w:rFonts w:ascii="TH SarabunIT๙" w:hAnsi="TH SarabunIT๙" w:cs="TH SarabunIT๙"/>
          <w:spacing w:val="4"/>
          <w:sz w:val="32"/>
          <w:szCs w:val="32"/>
        </w:rPr>
        <w:t xml:space="preserve">,000 </w:t>
      </w: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บาท</w:t>
      </w:r>
    </w:p>
    <w:p w14:paraId="46321FB3" w14:textId="77777777" w:rsidR="008A5CEA" w:rsidRDefault="008A5CEA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</w:p>
    <w:p w14:paraId="0BF6E90D" w14:textId="77777777" w:rsidR="008A5CEA" w:rsidRDefault="008A5CEA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</w:p>
    <w:p w14:paraId="1A575517" w14:textId="77777777" w:rsidR="008A5CEA" w:rsidRDefault="008A5CEA" w:rsidP="008A10DE">
      <w:pPr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</w:p>
    <w:p w14:paraId="23682421" w14:textId="77777777" w:rsidR="0004541E" w:rsidRPr="00297E00" w:rsidRDefault="00A63DD9" w:rsidP="00A63DD9">
      <w:pPr>
        <w:rPr>
          <w:rFonts w:ascii="TH SarabunIT๙" w:hAnsi="TH SarabunIT๙" w:cs="TH SarabunIT๙"/>
          <w:spacing w:val="4"/>
          <w:sz w:val="32"/>
          <w:szCs w:val="32"/>
          <w:cs/>
        </w:rPr>
      </w:pPr>
      <w:r>
        <w:rPr>
          <w:rFonts w:ascii="TH SarabunIT๙" w:hAnsi="TH SarabunIT๙"/>
          <w:spacing w:val="4"/>
          <w:sz w:val="32"/>
          <w:szCs w:val="32"/>
          <w:cs/>
        </w:rPr>
        <w:br w:type="page"/>
      </w:r>
    </w:p>
    <w:p w14:paraId="6D3ED87B" w14:textId="77777777" w:rsidR="00A9589A" w:rsidRPr="00297E00" w:rsidRDefault="00126CDE" w:rsidP="00E91F8B">
      <w:pPr>
        <w:tabs>
          <w:tab w:val="left" w:pos="1260"/>
        </w:tabs>
        <w:spacing w:before="120"/>
        <w:ind w:right="-5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pacing w:val="-2"/>
          <w:sz w:val="32"/>
          <w:szCs w:val="32"/>
          <w:cs/>
        </w:rPr>
        <w:lastRenderedPageBreak/>
        <w:tab/>
      </w:r>
      <w:r>
        <w:rPr>
          <w:rFonts w:ascii="TH SarabunIT๙" w:eastAsia="Calibri" w:hAnsi="TH SarabunIT๙" w:cs="TH SarabunIT๙"/>
          <w:b/>
          <w:bCs/>
          <w:spacing w:val="-2"/>
          <w:sz w:val="32"/>
          <w:szCs w:val="32"/>
          <w:cs/>
        </w:rPr>
        <w:tab/>
      </w:r>
      <w:r w:rsidR="00E91F8B">
        <w:rPr>
          <w:rFonts w:ascii="TH SarabunIT๙" w:eastAsia="Calibri" w:hAnsi="TH SarabunIT๙" w:cs="TH SarabunIT๙" w:hint="cs"/>
          <w:b/>
          <w:bCs/>
          <w:spacing w:val="-2"/>
          <w:sz w:val="32"/>
          <w:szCs w:val="32"/>
          <w:cs/>
        </w:rPr>
        <w:t xml:space="preserve">3</w:t>
      </w:r>
      <w:r w:rsidRPr="00A911EE">
        <w:rPr>
          <w:rFonts w:ascii="TH SarabunIT๙" w:eastAsia="Calibri" w:hAnsi="TH SarabunIT๙" w:cs="TH SarabunIT๙" w:hint="cs"/>
          <w:b/>
          <w:bCs/>
          <w:spacing w:val="-2"/>
          <w:sz w:val="32"/>
          <w:szCs w:val="32"/>
          <w:cs/>
        </w:rPr>
        <w:t xml:space="preserve">. ขออนุมัติยืมเงินราชการ</w:t>
      </w:r>
      <w:r w:rsidRPr="00A911EE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</w:t>
      </w:r>
      <w:r w:rsidRPr="00A911EE">
        <w:rPr>
          <w:rFonts w:ascii="TH SarabunIT๙" w:eastAsia="Calibri" w:hAnsi="TH SarabunIT๙" w:cs="TH SarabunIT๙" w:hint="cs"/>
          <w:spacing w:val="-2"/>
          <w:sz w:val="33"/>
          <w:szCs w:val="33"/>
          <w:u w:val="single"/>
          <w:cs/>
        </w:rPr>
        <w:t xml:space="preserve">จำนวน </w:t>
      </w:r>
      <w:r w:rsidR="007432C9">
        <w:rPr>
          <w:rFonts w:ascii="TH SarabunIT๙" w:hAnsi="TH SarabunIT๙" w:cs="TH SarabunIT๙" w:hint="cs"/>
          <w:spacing w:val="4"/>
          <w:sz w:val="32"/>
          <w:szCs w:val="32"/>
          <w:u w:val="single"/>
          <w:cs/>
        </w:rPr>
        <w:t xml:space="preserve">7</w:t>
      </w:r>
      <w:r w:rsidR="008A5CEA"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 xml:space="preserve">,</w:t>
      </w:r>
      <w:r w:rsidR="00DE5827">
        <w:rPr>
          <w:rFonts w:ascii="TH SarabunIT๙" w:hAnsi="TH SarabunIT๙" w:cs="TH SarabunIT๙"/>
          <w:spacing w:val="4"/>
          <w:sz w:val="32"/>
          <w:szCs w:val="32"/>
          <w:u w:val="single"/>
        </w:rPr>
        <w:t xml:space="preserve">11</w:t>
      </w:r>
      <w:r w:rsidR="008A5CEA" w:rsidRPr="002A664A">
        <w:rPr>
          <w:rFonts w:ascii="TH SarabunIT๙" w:hAnsi="TH SarabunIT๙" w:cs="TH SarabunIT๙"/>
          <w:spacing w:val="4"/>
          <w:sz w:val="32"/>
          <w:szCs w:val="32"/>
          <w:u w:val="single"/>
        </w:rPr>
        <w:t xml:space="preserve">0</w:t>
      </w:r>
      <w:r w:rsidR="008A5CEA" w:rsidRPr="002A664A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 บาท</w:t>
      </w:r>
      <w:r w:rsidR="008A5CEA"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A5CEA" w:rsidRPr="00297E00">
        <w:rPr>
          <w:rFonts w:ascii="TH SarabunIT๙" w:hAnsi="TH SarabunIT๙" w:cs="TH SarabunIT๙"/>
          <w:sz w:val="32"/>
          <w:szCs w:val="32"/>
        </w:rPr>
        <w:t xml:space="preserve">(</w:t>
      </w:r>
      <w:r w:rsidR="008A5CEA">
        <w:rPr>
          <w:rFonts w:ascii="TH SarabunIT๙" w:hAnsi="TH SarabunIT๙" w:cs="TH SarabunIT๙" w:hint="cs"/>
          <w:sz w:val="32"/>
          <w:szCs w:val="32"/>
          <w:cs/>
        </w:rPr>
        <w:t xml:space="preserve">เ</w:t>
      </w:r>
      <w:r w:rsidR="007432C9">
        <w:rPr>
          <w:rFonts w:ascii="TH SarabunIT๙" w:hAnsi="TH SarabunIT๙" w:cs="TH SarabunIT๙" w:hint="cs"/>
          <w:sz w:val="32"/>
          <w:szCs w:val="32"/>
          <w:cs/>
        </w:rPr>
        <w:t xml:space="preserve">จ็ด</w:t>
      </w:r>
      <w:r w:rsidR="008A5CEA"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พัน</w:t>
      </w:r>
      <w:r w:rsidR="00DE5827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หนึ่งร้อย</w:t>
      </w:r>
      <w:r w:rsidR="008A5CEA" w:rsidRPr="00297E0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สิบ</w:t>
      </w:r>
      <w:r w:rsidR="008A5CEA" w:rsidRPr="00297E00">
        <w:rPr>
          <w:rFonts w:ascii="TH SarabunIT๙" w:hAnsi="TH SarabunIT๙" w:cs="TH SarabunIT๙"/>
          <w:spacing w:val="-2"/>
          <w:sz w:val="32"/>
          <w:szCs w:val="32"/>
          <w:cs/>
        </w:rPr>
        <w:t xml:space="preserve">บาทถ้วน</w:t>
      </w:r>
      <w:r w:rsidR="008A5CEA" w:rsidRPr="00297E00">
        <w:rPr>
          <w:rFonts w:ascii="TH SarabunIT๙" w:hAnsi="TH SarabunIT๙" w:cs="TH SarabunIT๙"/>
          <w:spacing w:val="-2"/>
          <w:sz w:val="32"/>
          <w:szCs w:val="32"/>
        </w:rPr>
        <w:t xml:space="preserve">)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โดยเบิกจ่ายจากเงิน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  <w:cs/>
        </w:rPr>
        <w:t xml:space="preserve">งบประมาณประจำปีงบประมาณ พ.ศ. ๒๕๖</w:t>
      </w:r>
      <w:r w:rsidR="00A63DD9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๕</w:t>
      </w: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</w:t>
      </w:r>
      <w:r w:rsidRPr="007432C9">
        <w:rPr>
          <w:rFonts w:ascii="TH SarabunIT๙" w:eastAsia="Calibri" w:hAnsi="TH SarabunIT๙" w:cs="TH SarabunIT๙" w:hint="cs"/>
          <w:spacing w:val="-2"/>
          <w:sz w:val="32"/>
          <w:szCs w:val="32"/>
          <w:u w:val="single"/>
          <w:cs/>
        </w:rPr>
        <w:t xml:space="preserve">แผนงาน</w:t>
      </w: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</w:t>
      </w:r>
      <w:r w:rsidRPr="00297E00">
        <w:rPr>
          <w:rFonts w:ascii="TH SarabunIT๙" w:eastAsia="Calibri" w:hAnsi="TH SarabunIT๙" w:cs="TH SarabunIT๙"/>
          <w:spacing w:val="-2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แผนงานพื้นฐานด้านการสร้างการเติบโตบนคุณภาพชีวิตที่เป็นมิตรต่อสิ่งแวดล้อม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ผลผลิต</w:t>
      </w:r>
      <w:r w:rsidRPr="00297E00">
        <w:rPr>
          <w:rFonts w:ascii="TH SarabunIT๙" w:hAnsi="TH SarabunIT๙" w:cs="TH SarabunIT๙"/>
          <w:sz w:val="32"/>
          <w:szCs w:val="32"/>
        </w:rPr>
        <w:t xml:space="preserve"> 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นโยบาย  แผน กลไก เพื่อการจัดการคุณภาพสิ่งแวดล้อมและส่งเสริมการผลิตการบริโภคที่เป็นมิตรต่อสิ่งแวดล้อมและการดำเนินการด้านการประเมินผลกระทบสิ่งแวดล้อม ได้รับการพัฒนาและนำไปสู่การปฏิบัติ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กิจกรรมหลัก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พัฒนาและจัดทำนโยบาย แผน เครื่องมือและกลไกเพื่อการบริหารจัดการทรัพยากรธรรมชาติและสิ่งแวดล้อม </w:t>
      </w:r>
      <w:r w:rsidRPr="00297E00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กิจกรรมย่อย</w:t>
      </w:r>
      <w:r w:rsidRPr="00297E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97E00">
        <w:rPr>
          <w:rFonts w:ascii="TH SarabunIT๙" w:hAnsi="TH SarabunIT๙" w:cs="TH SarabunIT๙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ต้นทุนในการดำเนินงานกิจกรรมการจัดทำแผน ติดตามประเมินผลและรายงานแผนของหน่วยงาน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: </w:t>
      </w:r>
      <w:r w:rsidRPr="00297E0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140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และขออนุมัติให้นาย</w:t>
      </w:r>
      <w:r w:rsidR="008A5CE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พงษ์ศักดิ์  เอื้อสุวรรณา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8A5CE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ผู้อำนวยการกลุ่มงานแผนงานและงบประมาณ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เป็นผู้ยืมเงินราชการดังกล่าว</w:t>
      </w:r>
    </w:p>
    <w:p w14:paraId="1F03E65D" w14:textId="77777777" w:rsidR="00A9589A" w:rsidRPr="00297E00" w:rsidRDefault="00A9589A" w:rsidP="00A9589A">
      <w:pPr>
        <w:spacing w:before="120"/>
        <w:ind w:firstLine="1418"/>
        <w:jc w:val="thaiDistribute"/>
        <w:rPr>
          <w:rFonts w:ascii="TH SarabunIT๙" w:eastAsia="Calibri" w:hAnsi="TH SarabunIT๙" w:cs="TH SarabunIT๙"/>
          <w:spacing w:val="-2"/>
          <w:sz w:val="32"/>
          <w:szCs w:val="32"/>
        </w:rPr>
      </w:pPr>
      <w:r w:rsidRPr="00297E00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จึงเรียนมาเพื่อโปรดพิจารณา</w:t>
      </w:r>
      <w:r w:rsidR="008A5CEA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อนุมัติ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ทั้งนี้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เป็นอำนาจ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ของเลขานุการกรม ตามคำสั่ง สผ. </w:t>
      </w:r>
      <w:r w:rsidR="00E91F8B">
        <w:rPr>
          <w:rFonts w:ascii="TH SarabunIT๙" w:hAnsi="TH SarabunIT๙" w:cs="TH SarabunIT๙"/>
          <w:spacing w:val="-2"/>
          <w:sz w:val="32"/>
          <w:szCs w:val="32"/>
          <w:cs/>
        </w:rPr>
        <w:br/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ที</w:t>
      </w:r>
      <w:r w:rsidR="008A5CEA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่</w:t>
      </w:r>
      <w:r w:rsidR="00E91F8B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49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7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/25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60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สั่งวันที่ 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4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กันยายน</w:t>
      </w:r>
      <w:r w:rsidR="008A5CEA" w:rsidRPr="00E545FA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8A5CEA" w:rsidRPr="00E545FA">
        <w:rPr>
          <w:rFonts w:ascii="TH SarabunIT๙" w:hAnsi="TH SarabunIT๙" w:cs="TH SarabunIT๙" w:hint="cs"/>
          <w:sz w:val="32"/>
          <w:szCs w:val="32"/>
          <w:cs/>
        </w:rPr>
        <w:t xml:space="preserve">60</w:t>
      </w:r>
      <w:r w:rsidR="008A5CEA" w:rsidRPr="00E545FA">
        <w:rPr>
          <w:rFonts w:ascii="TH SarabunIT๙" w:hAnsi="TH SarabunIT๙" w:cs="TH SarabunIT๙"/>
          <w:sz w:val="32"/>
          <w:szCs w:val="32"/>
          <w:cs/>
        </w:rPr>
        <w:t xml:space="preserve"> ข้อที่ 4 4.1 (4)</w:t>
      </w:r>
    </w:p>
    <w:p w14:paraId="73A9450A" w14:textId="77777777" w:rsidR="00A9589A" w:rsidRPr="00A9589A" w:rsidRDefault="00A9589A" w:rsidP="008776A6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FCA86DF" w14:textId="77777777" w:rsidR="00415350" w:rsidRPr="00A37B42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57A4E4C3" w14:textId="77777777" w:rsidR="00415350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6BE8FF2E" w14:textId="77777777" w:rsidR="00415350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64926897" w14:textId="77777777" w:rsidR="00F36827" w:rsidRPr="009A677E" w:rsidRDefault="00F36827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5FC363D0" w14:textId="77777777" w:rsidR="00415350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65D8FF2C" w14:textId="77777777" w:rsidR="00415350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50C2284E" w14:textId="77777777" w:rsidR="00B64FEC" w:rsidRPr="009A677E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="00B64FEC" w:rsidRPr="009A677E">
        <w:rPr>
          <w:rFonts w:ascii="TH SarabunIT๙" w:hAnsi="TH SarabunIT๙" w:cs="TH SarabunIT๙"/>
          <w:sz w:val="32"/>
          <w:szCs w:val="32"/>
          <w:cs/>
        </w:rPr>
        <w:t xml:space="preserve">(</w:t>
      </w:r>
      <w:r w:rsidR="008A5CEA">
        <w:rPr>
          <w:rFonts w:ascii="TH SarabunIT๙" w:hAnsi="TH SarabunIT๙" w:cs="TH SarabunIT๙" w:hint="cs"/>
          <w:sz w:val="32"/>
          <w:szCs w:val="32"/>
          <w:cs/>
        </w:rPr>
        <w:t xml:space="preserve">นายพงษ์ศักดิ์ เอื้อสุวรรณา</w:t>
      </w:r>
      <w:r w:rsidR="00B64FEC" w:rsidRPr="009A677E">
        <w:rPr>
          <w:rFonts w:ascii="TH SarabunIT๙" w:hAnsi="TH SarabunIT๙" w:cs="TH SarabunIT๙"/>
          <w:sz w:val="32"/>
          <w:szCs w:val="32"/>
          <w:cs/>
        </w:rPr>
        <w:t xml:space="preserve">)</w:t>
      </w:r>
    </w:p>
    <w:p w14:paraId="439112B3" w14:textId="77777777" w:rsidR="00B64FEC" w:rsidRPr="009A677E" w:rsidRDefault="00B64FEC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="008A5CEA">
        <w:rPr>
          <w:rFonts w:ascii="TH SarabunIT๙" w:hAnsi="TH SarabunIT๙" w:cs="TH SarabunIT๙" w:hint="cs"/>
          <w:sz w:val="32"/>
          <w:szCs w:val="32"/>
          <w:cs/>
        </w:rPr>
        <w:t xml:space="preserve">    ผอ.กลุ่มงานแผนงานและงบประมาณ</w:t>
      </w:r>
    </w:p>
    <w:p w14:paraId="2F87391E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1A6F070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C62EFE6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A9A2417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66788E2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CFB099D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5AC98C4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96D4AAE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0D6C6E3" w14:textId="77777777" w:rsidR="001F3D5D" w:rsidRPr="00F36827" w:rsidRDefault="001F3D5D" w:rsidP="00E91F8B">
      <w:pPr>
        <w:tabs>
          <w:tab w:val="left" w:pos="1260"/>
        </w:tabs>
        <w:ind w:right="-57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A98A57E" w14:textId="77777777" w:rsidR="00415350" w:rsidRPr="00F36827" w:rsidRDefault="00415350" w:rsidP="00B64FEC">
      <w:pPr>
        <w:tabs>
          <w:tab w:val="left" w:pos="1260"/>
        </w:tabs>
        <w:ind w:right="-624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D11A100" w14:textId="77777777" w:rsidR="00A63DD9" w:rsidRDefault="00A63DD9">
      <w:r>
        <w:br w:type="page"/>
      </w:r>
    </w:p>
    <w:tbl>
      <w:tblPr>
        <w:tblStyle w:val="TableGrid"/>
        <w:tblW w:w="10280" w:type="dxa"/>
        <w:tblInd w:w="-459" w:type="dxa"/>
        <w:tblLook w:val="04A0" w:firstRow="1" w:lastRow="0" w:firstColumn="1" w:lastColumn="0" w:noHBand="0" w:noVBand="1"/>
      </w:tblPr>
      <w:tblGrid>
        <w:gridCol w:w="4565"/>
        <w:gridCol w:w="2476"/>
        <w:gridCol w:w="3239"/>
      </w:tblGrid>
      <w:tr w:rsidR="00E61EA2" w:rsidRPr="00F36827" w14:paraId="375247CA" w14:textId="77777777" w:rsidTr="00F94DD5">
        <w:trPr>
          <w:trHeight w:val="2475"/>
        </w:trPr>
        <w:tc>
          <w:tcPr>
            <w:tcW w:w="4565" w:type="dxa"/>
          </w:tcPr>
          <w:p w14:paraId="085A5438" w14:textId="77777777" w:rsidR="00E37D1D" w:rsidRPr="00F36827" w:rsidRDefault="00A63DD9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/>
                <w:color w:val="000000" w:themeColor="text1"/>
                <w:sz w:val="32"/>
                <w:szCs w:val="32"/>
                <w:cs/>
              </w:rPr>
              <w:lastRenderedPageBreak/>
              <w:br w:type="page"/>
            </w:r>
            <w:r w:rsidR="00E37D1D"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เรียน </w:t>
            </w:r>
            <w:r w:rsidR="00E37D1D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เลขาธิการ สผ.</w:t>
            </w:r>
          </w:p>
          <w:p w14:paraId="0C5DAC4F" w14:textId="77777777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โปรดพิจารณา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ab/>
            </w:r>
          </w:p>
          <w:p w14:paraId="00A7FC83" w14:textId="77777777" w:rsidR="00E37D1D" w:rsidRPr="00E37D1D" w:rsidRDefault="00E37D1D" w:rsidP="00E37D1D">
            <w:pPr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1.</w:t>
            </w:r>
            <w:r w:rsidRPr="00E37D1D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อนุมัติเจ้าหน้าที่เดินทาง จังหวัดสงขลา วันที่ </w:t>
            </w:r>
            <w:r w:rsidR="007432C9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29-30</w:t>
            </w:r>
            <w:r w:rsidRPr="00E37D1D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 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มีนาคม</w:t>
            </w:r>
            <w:r w:rsidRPr="00E37D1D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 256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pacing w:val="-4"/>
                <w:sz w:val="24"/>
                <w:szCs w:val="24"/>
                <w:cs/>
              </w:rPr>
              <w:t xml:space="preserve">5</w:t>
            </w:r>
          </w:p>
          <w:p w14:paraId="478EEEB4" w14:textId="77777777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2.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อนุมัติค่าใช้จ่ายในการ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เดินทางไปปฏิบัติการ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 จำนวน 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7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,</w:t>
            </w: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11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0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 บาท </w:t>
            </w:r>
          </w:p>
          <w:p w14:paraId="51684350" w14:textId="77777777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3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.ให้ กคพ. ตัดค่าใช้จ่ายจาก งบดำเนินงาน สลก.</w:t>
            </w:r>
          </w:p>
          <w:p w14:paraId="27EB23CA" w14:textId="77777777" w:rsidR="00E37D1D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ต้นทุนในการดำเนินงานกิจกรรมการจัดทำแผน ติดตามประเมินผลและรายงานแผนของหน่วยงาน 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: 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140</w:t>
            </w:r>
          </w:p>
          <w:p w14:paraId="02C8BA0E" w14:textId="77777777" w:rsidR="00E61EA2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 xml:space="preserve">4</w:t>
            </w:r>
            <w:r w:rsidRPr="00E37D1D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 xml:space="preserve">. 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อนุมัติยืมเงิน 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7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,110 บาท (เ</w:t>
            </w:r>
            <w:r w:rsidR="00F94DD5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จ็ด</w:t>
            </w:r>
            <w:r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พันหนึ่งร้อยสิบบาทถ้วน) และโปรดลงนามในสัญญายืมเงินตามที่แนบ</w:t>
            </w:r>
          </w:p>
        </w:tc>
        <w:tc>
          <w:tcPr>
            <w:tcW w:w="2476" w:type="dxa"/>
          </w:tcPr>
          <w:p w14:paraId="69964B01" w14:textId="77777777" w:rsidR="00E61EA2" w:rsidRPr="00F36827" w:rsidRDefault="00E61EA2" w:rsidP="00367D64">
            <w:pPr>
              <w:tabs>
                <w:tab w:val="left" w:pos="1494"/>
              </w:tabs>
              <w:jc w:val="center"/>
              <w:rPr>
                <w:rFonts w:ascii="TH SarabunIT๙" w:hAnsi="TH SarabunIT๙" w:cs="TH SarabunIT๙"/>
                <w:color w:val="000000" w:themeColor="text1"/>
              </w:rPr>
            </w:pPr>
            <w:r w:rsidRPr="00F36827"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  <w:t xml:space="preserve">อนุมัติ</w:t>
            </w:r>
          </w:p>
        </w:tc>
        <w:tc>
          <w:tcPr>
            <w:tcW w:w="3239" w:type="dxa"/>
          </w:tcPr>
          <w:p w14:paraId="45C84DBE" w14:textId="77777777" w:rsidR="00E61EA2" w:rsidRPr="00F36827" w:rsidRDefault="00E61EA2" w:rsidP="00367D64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F36827"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  <w:t xml:space="preserve">กคพ.บันทึก</w:t>
            </w:r>
          </w:p>
          <w:p w14:paraId="305B3D7A" w14:textId="77777777" w:rsidR="00E61EA2" w:rsidRPr="00F36827" w:rsidRDefault="00E61EA2" w:rsidP="00E61EA2">
            <w:pPr>
              <w:tabs>
                <w:tab w:val="left" w:pos="1494"/>
              </w:tabs>
              <w:jc w:val="center"/>
              <w:rPr>
                <w:rFonts w:ascii="TH SarabunIT๙" w:hAnsi="TH SarabunIT๙" w:cs="TH SarabunIT๙"/>
                <w:color w:val="000000" w:themeColor="text1"/>
              </w:rPr>
            </w:pPr>
          </w:p>
        </w:tc>
      </w:tr>
    </w:tbl>
    <w:p w14:paraId="6A98DB62" w14:textId="77777777" w:rsidR="00DB5049" w:rsidRPr="009A677E" w:rsidRDefault="00DB5049" w:rsidP="00DB5049">
      <w:pPr>
        <w:rPr>
          <w:rFonts w:ascii="TH SarabunIT๙" w:hAnsi="TH SarabunIT๙" w:cs="TH SarabunIT๙"/>
          <w:sz w:val="32"/>
          <w:szCs w:val="32"/>
        </w:rPr>
      </w:pPr>
    </w:p>
    <w:p w14:paraId="052537FD" w14:textId="77777777" w:rsidR="00DB5049" w:rsidRPr="009A677E" w:rsidRDefault="003645AA" w:rsidP="00DB5049">
      <w:pPr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9AA80B" wp14:editId="192D6D03">
                <wp:simplePos x="0" y="0"/>
                <wp:positionH relativeFrom="column">
                  <wp:posOffset>-674442</wp:posOffset>
                </wp:positionH>
                <wp:positionV relativeFrom="paragraph">
                  <wp:posOffset>122555</wp:posOffset>
                </wp:positionV>
                <wp:extent cx="7203440" cy="647700"/>
                <wp:effectExtent l="0" t="0" r="0" b="0"/>
                <wp:wrapNone/>
                <wp:docPr id="2" name="กลุ่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3440" cy="647700"/>
                          <a:chOff x="651" y="4708"/>
                          <a:chExt cx="12106" cy="1127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36" y="4708"/>
                            <a:ext cx="10921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915857" w14:textId="77777777" w:rsidR="00E24A56" w:rsidRDefault="00E24A56" w:rsidP="003645AA">
                              <w:pPr>
                                <w:tabs>
                                  <w:tab w:val="left" w:pos="0"/>
                                  <w:tab w:val="left" w:pos="567"/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วิสัยทัศน์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 xml:space="preserve"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 xml:space="preserve">สร้างสมดุลทรัพยากรธรรมชาติและสิ่งแวดล้อมอย่างยั่งยืน ในปี </w:t>
                              </w:r>
                              <w:r w:rsidRPr="009C5857">
                                <w:rPr>
                                  <w:rFonts w:ascii="TH SarabunIT๙" w:hAnsi="TH SarabunIT๙" w:cs="TH SarabunIT๙"/>
                                  <w:cs/>
                                </w:rPr>
                                <w:t xml:space="preserve">25</w:t>
                              </w:r>
                              <w:r w:rsidR="00513FF1">
                                <w:rPr>
                                  <w:rFonts w:ascii="TH SarabunIT๙" w:hAnsi="TH SarabunIT๙" w:cs="TH SarabunIT๙" w:hint="cs"/>
                                  <w:cs/>
                                </w:rPr>
                                <w:t xml:space="preserve">80</w:t>
                              </w:r>
                            </w:p>
                            <w:p w14:paraId="1CF6A580" w14:textId="77777777" w:rsidR="00E24A56" w:rsidRPr="005F7FF7" w:rsidRDefault="00E24A56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cs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วัฒนธรรม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 xml:space="preserve"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 xml:space="preserve">มองผลประโยชน์ชาติ มุ่งสร้างเครือข่าย แม่นในหลักการ มั่นในคุณธรรม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4708"/>
                            <a:ext cx="1185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E491C" w14:textId="77777777" w:rsidR="00E24A56" w:rsidRDefault="00E24A56" w:rsidP="003645AA">
                              <w:r>
                                <w:rPr>
                                  <w:rFonts w:cs="Cordia New"/>
                                  <w:noProof/>
                                </w:rPr>
                                <w:drawing>
                                  <wp:inline distT="0" distB="0" distL="0" distR="0" wp14:anchorId="6570D727" wp14:editId="34FAED74">
                                    <wp:extent cx="523875" cy="533400"/>
                                    <wp:effectExtent l="0" t="0" r="9525" b="0"/>
                                    <wp:docPr id="5" name="รูปภาพ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387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9AA80B" id="กลุ่ม 2" o:spid="_x0000_s1026" style="position:absolute;margin-left:-53.1pt;margin-top:9.65pt;width:567.2pt;height:51pt;z-index:251659264" coordorigin="651,4708" coordsize="12106,112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HE/alQIAAJEHAAAOAAAAZHJzL2Uyb0RvYy54bWzUVdtu3CAQfa/Uf0C8N7Z3vZdY8Ubppokq pW2kpB/AYnxRbaADu3b69R3A2WyyD5VSqRc/WMAww5lzZuDsfOhashNgGiVzmpzElAjJVdHIKqdf 76/eLSkxlsmCtUqKnD4IQ89Xb9+c9ToTE1WrthBAMIg0Wa9zWlursygyvBYdMydKC4nGUkHHLE6h igpgPUbv2mgSx/OoV1BoUFwYg6uXwUhXPn5ZCm6/lKURlrQ5RWzW/8H/N+4frc5YVgHTdcNHGOwV KDrWSDx0H+qSWUa20ByF6hoOyqjSnnDVRaosGy58DphNEr/I5hrUVvtcqqyv9J4mpPYFT68Oyz/v rkHf6VsI6HF4o/g3g7xEva6yQ7ubV2Ez2fSfVIF6sq1VPvGhhM6FwJTI4Pl92PMrBks4Li4m8TRN UQaOtnm6WMSjALxGlZzbfJZQgsZ0ES+DNrz+MHonkySeB98kmSycOWJZONdjHbE57bGYzBNf5vf4 uquZFl4G4/i4BdIUOZ1SIlmHFNy79N6rgUwdJHc2bnKMEjvgMnaFJ8gEYolU65rJSlwAqL4WrEB0 iU/mwDXEMS7Ir5hOllNk5Rlnj3wn8ekE+XRsHzHGMg3GXgvVETfIKWCveKBsd2NsIPdxixPWqLYp rpq29ROoNusWyI5hX135b9Tj2bZWus1SObcQ0a2gWCZzuYUs7bAZRuI2qnjAlEGFPsV7BQe1gh+U 9NijOTXftwwEJe1HibSdJr6arJ+kMywvSuDQsjm0MMkxVE4tJWG4tuEi2GpoqhpPCkJJdYFFXTae Awc1oBpxY139oQJLjwos/SsFdtyT+/pKlrP/orx8w/ome9Lz368yf6nhve/vufGNcg/L4dxX5dNL uvoJAAD//wMAUEsDBBQABgAIAAAAIQCaU+t34QAAAAwBAAAPAAAAZHJzL2Rvd25yZXYueG1sTI/B asMwEETvhf6D2EJviSSbhtSxHEJoewqFJoWSm2JtbBNLMpZiO3/fzam97e4Ms2/y9WRbNmAfGu8U yLkAhq70pnGVgu/D+2wJLETtjG69QwU3DLAuHh9ynRk/ui8c9rFiFOJCphXUMXYZ56Gs0eow9x06 0s6+tzrS2lfc9HqkcNvyRIgFt7px9KHWHW5rLC/7q1XwMepxk8q3YXc5b2/Hw8vnz06iUs9P02YF LOIU/8xwxyd0KIjp5K/OBNYqmEmxSMhLymsK7O4QyZIuJ5oSmQIvcv6/RPELAAD//wMAUEsBAi0A FAAGAAgAAAAhALaDOJL+AAAA4QEAABMAAAAAAAAAAAAAAAAAAAAAAFtDb250ZW50X1R5cGVzXS54 bWxQSwECLQAUAAYACAAAACEAOP0h/9YAAACUAQAACwAAAAAAAAAAAAAAAAAvAQAAX3JlbHMvLnJl bHNQSwECLQAUAAYACAAAACEA2hxP2pUCAACRBwAADgAAAAAAAAAAAAAAAAAuAgAAZHJzL2Uyb0Rv Yy54bWxQSwECLQAUAAYACAAAACEAmlPrd+EAAAAMAQAADwAAAAAAAAAAAAAAAADvBAAAZHJzL2Rv d25yZXYueG1sUEsFBgAAAAAEAAQA8wAAAP0FAAAAAA== 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36;top:4708;width:10921;height:112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e0dCxAAAANoAAAAPAAAAZHJzL2Rvd25yZXYueG1sRI9bawIx FITfC/0P4Qi+1axXyta4iCi1vohWQd8Om9O9dHOyJKlu/31TKPRxmJlvmHnWmUbcyPnKsoLhIAFB nFtdcaHg9L55egbhA7LGxjIp+CYP2eLxYY6ptnc+0O0YChEh7FNUUIbQplL6vCSDfmBb4uh9WGcw ROkKqR3eI9w0cpQkM2mw4rhQYkurkvLP45dRsDvtZ65+O1yn62u75Nezndj6olS/1y1fQATqwn/4 r73VCsbweyXeALn4AQAA//8DAFBLAQItABQABgAIAAAAIQDb4fbL7gAAAIUBAAATAAAAAAAAAAAA AAAAAAAAAABbQ29udGVudF9UeXBlc10ueG1sUEsBAi0AFAAGAAgAAAAhAFr0LFu/AAAAFQEAAAsA AAAAAAAAAAAAAAAAHwEAAF9yZWxzLy5yZWxzUEsBAi0AFAAGAAgAAAAhAMt7R0LEAAAA2gAAAA8A AAAAAAAAAAAAAAAABwIAAGRycy9kb3ducmV2LnhtbFBLBQYAAAAAAwADALcAAAD4AgAAAAA= " stroked="f" strokecolor="white">
                  <v:textbox>
                    <w:txbxContent>
                      <w:p w14:paraId="02915857" w14:textId="77777777" w:rsidR="00E24A56" w:rsidRDefault="00E24A56" w:rsidP="003645AA">
                        <w:pPr>
                          <w:tabs>
                            <w:tab w:val="left" w:pos="0"/>
                            <w:tab w:val="left" w:pos="567"/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วิสัยทัศน์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 xml:space="preserve"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 xml:space="preserve">สร้างสมดุลทรัพยากรธรรมชาติและสิ่งแวดล้อมอย่างยั่งยืน ในปี </w:t>
                        </w:r>
                        <w:r w:rsidRPr="009C5857">
                          <w:rPr>
                            <w:rFonts w:ascii="TH SarabunIT๙" w:hAnsi="TH SarabunIT๙" w:cs="TH SarabunIT๙"/>
                            <w:cs/>
                          </w:rPr>
                          <w:t xml:space="preserve">25</w:t>
                        </w:r>
                        <w:r w:rsidR="00513FF1">
                          <w:rPr>
                            <w:rFonts w:ascii="TH SarabunIT๙" w:hAnsi="TH SarabunIT๙" w:cs="TH SarabunIT๙" w:hint="cs"/>
                            <w:cs/>
                          </w:rPr>
                          <w:t xml:space="preserve">80</w:t>
                        </w:r>
                      </w:p>
                      <w:p w14:paraId="1CF6A580" w14:textId="77777777" w:rsidR="00E24A56" w:rsidRPr="005F7FF7" w:rsidRDefault="00E24A56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cs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วัฒนธรรม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 xml:space="preserve"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 xml:space="preserve">มองผลประโยชน์ชาติ มุ่งสร้างเครือข่าย แม่นในหลักการ มั่นในคุณธรรม</w:t>
                        </w:r>
                      </w:p>
                    </w:txbxContent>
                  </v:textbox>
                </v:shape>
                <v:shape id="Text Box 4" o:spid="_x0000_s1028" type="#_x0000_t202" style="position:absolute;left:651;top:4708;width:1185;height:112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OTBXwwAAANoAAAAPAAAAZHJzL2Rvd25yZXYueG1sRI/RasJA FETfhf7Dcgu+SLOpaGyjm1ALLb6a+gE32WsSzN4N2dXEv+8WCj4OM3OG2eWT6cSNBtdaVvAaxSCI K6tbrhWcfr5e3kA4j6yxs0wK7uQgz55mO0y1HflIt8LXIkDYpaig8b5PpXRVQwZdZHvi4J3tYNAH OdRSDzgGuOnkMo4TabDlsNBgT58NVZfiahScD+Ni/T6W3/60Oa6SPbab0t6Vmj9PH1sQnib/CP+3 D1rBCv6uhBsgs18AAAD//wMAUEsBAi0AFAAGAAgAAAAhANvh9svuAAAAhQEAABMAAAAAAAAAAAAA AAAAAAAAAFtDb250ZW50X1R5cGVzXS54bWxQSwECLQAUAAYACAAAACEAWvQsW78AAAAVAQAACwAA AAAAAAAAAAAAAAAfAQAAX3JlbHMvLnJlbHNQSwECLQAUAAYACAAAACEAyTkwV8MAAADaAAAADwAA AAAAAAAAAAAAAAAHAgAAZHJzL2Rvd25yZXYueG1sUEsFBgAAAAADAAMAtwAAAPcCAAAAAA== " stroked="f">
                  <v:textbox>
                    <w:txbxContent>
                      <w:p w14:paraId="21AE491C" w14:textId="77777777" w:rsidR="00E24A56" w:rsidRDefault="00E24A56" w:rsidP="003645AA">
                        <w:r>
                          <w:rPr>
                            <w:rFonts w:cs="Cordia New"/>
                            <w:noProof/>
                          </w:rPr>
                          <w:drawing>
                            <wp:inline distT="0" distB="0" distL="0" distR="0" wp14:anchorId="6570D727" wp14:editId="34FAED74">
                              <wp:extent cx="523875" cy="533400"/>
                              <wp:effectExtent l="0" t="0" r="9525" b="0"/>
                              <wp:docPr id="5" name="รูปภาพ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387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E1A246" w14:textId="77777777" w:rsidR="00DB5049" w:rsidRPr="009A677E" w:rsidRDefault="00DB5049" w:rsidP="00E61EA2">
      <w:pPr>
        <w:tabs>
          <w:tab w:val="left" w:pos="1494"/>
        </w:tabs>
        <w:rPr>
          <w:rFonts w:ascii="TH SarabunIT๙" w:hAnsi="TH SarabunIT๙" w:cs="TH SarabunIT๙"/>
          <w:cs/>
        </w:rPr>
      </w:pPr>
    </w:p>
    <w:sectPr w:rsidR="00DB5049" w:rsidRPr="009A677E" w:rsidSect="00E91F8B">
      <w:pgSz w:w="11906" w:h="16838"/>
      <w:pgMar w:top="1418" w:right="1133" w:bottom="568" w:left="14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F949D" w14:textId="77777777" w:rsidR="00EC0C21" w:rsidRDefault="00EC0C21">
      <w:r>
        <w:separator/>
      </w:r>
    </w:p>
  </w:endnote>
  <w:endnote w:type="continuationSeparator" w:id="0">
    <w:p w14:paraId="63091285" w14:textId="77777777" w:rsidR="00EC0C21" w:rsidRDefault="00EC0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4D8AE" w14:textId="77777777" w:rsidR="00EC0C21" w:rsidRDefault="00EC0C21">
      <w:r>
        <w:separator/>
      </w:r>
    </w:p>
  </w:footnote>
  <w:footnote w:type="continuationSeparator" w:id="0">
    <w:p w14:paraId="139DE216" w14:textId="77777777" w:rsidR="00EC0C21" w:rsidRDefault="00EC0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8CA"/>
    <w:multiLevelType w:val="hybridMultilevel"/>
    <w:tmpl w:val="A6C8B6F0"/>
    <w:lvl w:ilvl="0" w:tplc="C7DE2B44">
      <w:start w:val="1"/>
      <w:numFmt w:val="decimal"/>
      <w:lvlText w:val="%1)"/>
      <w:lvlJc w:val="left"/>
      <w:pPr>
        <w:ind w:left="1800" w:hanging="360"/>
      </w:pPr>
      <w:rPr>
        <w:rFonts w:ascii="TH SarabunIT๙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AF33B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2" w15:restartNumberingAfterBreak="0">
    <w:nsid w:val="11E82AF3"/>
    <w:multiLevelType w:val="hybridMultilevel"/>
    <w:tmpl w:val="023C1D3A"/>
    <w:lvl w:ilvl="0" w:tplc="87B82D1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3322BBD"/>
    <w:multiLevelType w:val="hybridMultilevel"/>
    <w:tmpl w:val="832EDE0E"/>
    <w:lvl w:ilvl="0" w:tplc="AF0CF444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" w15:restartNumberingAfterBreak="0">
    <w:nsid w:val="1C257F8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5" w15:restartNumberingAfterBreak="0">
    <w:nsid w:val="1F0D65C7"/>
    <w:multiLevelType w:val="hybridMultilevel"/>
    <w:tmpl w:val="6032E3AA"/>
    <w:lvl w:ilvl="0" w:tplc="385EBB7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2BA63802"/>
    <w:multiLevelType w:val="hybridMultilevel"/>
    <w:tmpl w:val="51D4A42A"/>
    <w:lvl w:ilvl="0" w:tplc="04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38EC078C"/>
    <w:multiLevelType w:val="hybridMultilevel"/>
    <w:tmpl w:val="151C4F58"/>
    <w:lvl w:ilvl="0" w:tplc="9878D59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436650E"/>
    <w:multiLevelType w:val="hybridMultilevel"/>
    <w:tmpl w:val="E92A7386"/>
    <w:lvl w:ilvl="0" w:tplc="7356075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5DF83D45"/>
    <w:multiLevelType w:val="hybridMultilevel"/>
    <w:tmpl w:val="94667E02"/>
    <w:lvl w:ilvl="0" w:tplc="12D6FDEA">
      <w:start w:val="1"/>
      <w:numFmt w:val="decimal"/>
      <w:lvlText w:val="%1."/>
      <w:lvlJc w:val="left"/>
      <w:pPr>
        <w:ind w:left="17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3" w:hanging="360"/>
      </w:pPr>
    </w:lvl>
    <w:lvl w:ilvl="2" w:tplc="0409001B" w:tentative="1">
      <w:start w:val="1"/>
      <w:numFmt w:val="lowerRoman"/>
      <w:lvlText w:val="%3."/>
      <w:lvlJc w:val="right"/>
      <w:pPr>
        <w:ind w:left="3233" w:hanging="180"/>
      </w:pPr>
    </w:lvl>
    <w:lvl w:ilvl="3" w:tplc="0409000F" w:tentative="1">
      <w:start w:val="1"/>
      <w:numFmt w:val="decimal"/>
      <w:lvlText w:val="%4."/>
      <w:lvlJc w:val="left"/>
      <w:pPr>
        <w:ind w:left="3953" w:hanging="360"/>
      </w:pPr>
    </w:lvl>
    <w:lvl w:ilvl="4" w:tplc="04090019" w:tentative="1">
      <w:start w:val="1"/>
      <w:numFmt w:val="lowerLetter"/>
      <w:lvlText w:val="%5."/>
      <w:lvlJc w:val="left"/>
      <w:pPr>
        <w:ind w:left="4673" w:hanging="360"/>
      </w:pPr>
    </w:lvl>
    <w:lvl w:ilvl="5" w:tplc="0409001B" w:tentative="1">
      <w:start w:val="1"/>
      <w:numFmt w:val="lowerRoman"/>
      <w:lvlText w:val="%6."/>
      <w:lvlJc w:val="right"/>
      <w:pPr>
        <w:ind w:left="5393" w:hanging="180"/>
      </w:pPr>
    </w:lvl>
    <w:lvl w:ilvl="6" w:tplc="0409000F" w:tentative="1">
      <w:start w:val="1"/>
      <w:numFmt w:val="decimal"/>
      <w:lvlText w:val="%7."/>
      <w:lvlJc w:val="left"/>
      <w:pPr>
        <w:ind w:left="6113" w:hanging="360"/>
      </w:pPr>
    </w:lvl>
    <w:lvl w:ilvl="7" w:tplc="04090019" w:tentative="1">
      <w:start w:val="1"/>
      <w:numFmt w:val="lowerLetter"/>
      <w:lvlText w:val="%8."/>
      <w:lvlJc w:val="left"/>
      <w:pPr>
        <w:ind w:left="6833" w:hanging="360"/>
      </w:pPr>
    </w:lvl>
    <w:lvl w:ilvl="8" w:tplc="0409001B" w:tentative="1">
      <w:start w:val="1"/>
      <w:numFmt w:val="lowerRoman"/>
      <w:lvlText w:val="%9."/>
      <w:lvlJc w:val="right"/>
      <w:pPr>
        <w:ind w:left="7553" w:hanging="180"/>
      </w:pPr>
    </w:lvl>
  </w:abstractNum>
  <w:abstractNum w:abstractNumId="10" w15:restartNumberingAfterBreak="0">
    <w:nsid w:val="5E6A5511"/>
    <w:multiLevelType w:val="hybridMultilevel"/>
    <w:tmpl w:val="6F1CF0A2"/>
    <w:lvl w:ilvl="0" w:tplc="BBB20BA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81505"/>
    <w:multiLevelType w:val="hybridMultilevel"/>
    <w:tmpl w:val="6E1CC930"/>
    <w:lvl w:ilvl="0" w:tplc="04090019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2" w15:restartNumberingAfterBreak="0">
    <w:nsid w:val="66ED4E6F"/>
    <w:multiLevelType w:val="hybridMultilevel"/>
    <w:tmpl w:val="F990BD52"/>
    <w:lvl w:ilvl="0" w:tplc="7130A1B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1949000377">
    <w:abstractNumId w:val="11"/>
  </w:num>
  <w:num w:numId="2" w16cid:durableId="1743022003">
    <w:abstractNumId w:val="0"/>
  </w:num>
  <w:num w:numId="3" w16cid:durableId="843939049">
    <w:abstractNumId w:val="2"/>
  </w:num>
  <w:num w:numId="4" w16cid:durableId="1990136225">
    <w:abstractNumId w:val="12"/>
  </w:num>
  <w:num w:numId="5" w16cid:durableId="1225407342">
    <w:abstractNumId w:val="6"/>
  </w:num>
  <w:num w:numId="6" w16cid:durableId="2093231111">
    <w:abstractNumId w:val="3"/>
  </w:num>
  <w:num w:numId="7" w16cid:durableId="804347709">
    <w:abstractNumId w:val="8"/>
  </w:num>
  <w:num w:numId="8" w16cid:durableId="685863374">
    <w:abstractNumId w:val="7"/>
  </w:num>
  <w:num w:numId="9" w16cid:durableId="187765947">
    <w:abstractNumId w:val="9"/>
  </w:num>
  <w:num w:numId="10" w16cid:durableId="1503202101">
    <w:abstractNumId w:val="4"/>
  </w:num>
  <w:num w:numId="11" w16cid:durableId="1923444687">
    <w:abstractNumId w:val="1"/>
  </w:num>
  <w:num w:numId="12" w16cid:durableId="550583391">
    <w:abstractNumId w:val="5"/>
  </w:num>
  <w:num w:numId="13" w16cid:durableId="20932352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F7"/>
    <w:rsid w:val="00001637"/>
    <w:rsid w:val="00002C88"/>
    <w:rsid w:val="00024A58"/>
    <w:rsid w:val="0004489F"/>
    <w:rsid w:val="0004541E"/>
    <w:rsid w:val="000472D7"/>
    <w:rsid w:val="00052180"/>
    <w:rsid w:val="00057A02"/>
    <w:rsid w:val="00057D0F"/>
    <w:rsid w:val="00074A27"/>
    <w:rsid w:val="000869C2"/>
    <w:rsid w:val="000950B3"/>
    <w:rsid w:val="000A2D81"/>
    <w:rsid w:val="000A6200"/>
    <w:rsid w:val="000C0788"/>
    <w:rsid w:val="000C4F4C"/>
    <w:rsid w:val="000D35B8"/>
    <w:rsid w:val="000E7205"/>
    <w:rsid w:val="000F3CED"/>
    <w:rsid w:val="000F4B32"/>
    <w:rsid w:val="00120438"/>
    <w:rsid w:val="00120935"/>
    <w:rsid w:val="00126CDE"/>
    <w:rsid w:val="00142D64"/>
    <w:rsid w:val="0014354A"/>
    <w:rsid w:val="00143869"/>
    <w:rsid w:val="001439D9"/>
    <w:rsid w:val="001446AC"/>
    <w:rsid w:val="001601B0"/>
    <w:rsid w:val="001731DE"/>
    <w:rsid w:val="00190C6B"/>
    <w:rsid w:val="00194736"/>
    <w:rsid w:val="001A2CDA"/>
    <w:rsid w:val="001B2B34"/>
    <w:rsid w:val="001B331E"/>
    <w:rsid w:val="001B6263"/>
    <w:rsid w:val="001C0604"/>
    <w:rsid w:val="001C6880"/>
    <w:rsid w:val="001D2655"/>
    <w:rsid w:val="001D4DA9"/>
    <w:rsid w:val="001D557C"/>
    <w:rsid w:val="001F3D5D"/>
    <w:rsid w:val="001F7AC8"/>
    <w:rsid w:val="00202177"/>
    <w:rsid w:val="00204559"/>
    <w:rsid w:val="0020528A"/>
    <w:rsid w:val="002105AD"/>
    <w:rsid w:val="00213AC1"/>
    <w:rsid w:val="00234C23"/>
    <w:rsid w:val="00252F42"/>
    <w:rsid w:val="0025487B"/>
    <w:rsid w:val="0027305C"/>
    <w:rsid w:val="00281C43"/>
    <w:rsid w:val="00283CCA"/>
    <w:rsid w:val="00290A5C"/>
    <w:rsid w:val="00293D0B"/>
    <w:rsid w:val="002948B0"/>
    <w:rsid w:val="00297E00"/>
    <w:rsid w:val="002B0F26"/>
    <w:rsid w:val="002C06D1"/>
    <w:rsid w:val="002D38AE"/>
    <w:rsid w:val="002E2BB1"/>
    <w:rsid w:val="002E3D28"/>
    <w:rsid w:val="002E51BB"/>
    <w:rsid w:val="002F5F0A"/>
    <w:rsid w:val="002F7C85"/>
    <w:rsid w:val="003006B1"/>
    <w:rsid w:val="00301606"/>
    <w:rsid w:val="00306F8D"/>
    <w:rsid w:val="00311B06"/>
    <w:rsid w:val="00316189"/>
    <w:rsid w:val="00321FD0"/>
    <w:rsid w:val="00326012"/>
    <w:rsid w:val="00334C7E"/>
    <w:rsid w:val="003452B3"/>
    <w:rsid w:val="0034621E"/>
    <w:rsid w:val="003645AA"/>
    <w:rsid w:val="00364D58"/>
    <w:rsid w:val="00367D64"/>
    <w:rsid w:val="00370737"/>
    <w:rsid w:val="00376969"/>
    <w:rsid w:val="0037789F"/>
    <w:rsid w:val="00385FD4"/>
    <w:rsid w:val="00387040"/>
    <w:rsid w:val="003A7568"/>
    <w:rsid w:val="003C78FA"/>
    <w:rsid w:val="003D13C4"/>
    <w:rsid w:val="003D41B3"/>
    <w:rsid w:val="003E468E"/>
    <w:rsid w:val="003E5285"/>
    <w:rsid w:val="003E7E6D"/>
    <w:rsid w:val="003F0578"/>
    <w:rsid w:val="003F33A6"/>
    <w:rsid w:val="004002E9"/>
    <w:rsid w:val="00411394"/>
    <w:rsid w:val="00415198"/>
    <w:rsid w:val="00415350"/>
    <w:rsid w:val="00416190"/>
    <w:rsid w:val="0042600D"/>
    <w:rsid w:val="00441274"/>
    <w:rsid w:val="00444E86"/>
    <w:rsid w:val="00455A63"/>
    <w:rsid w:val="00460121"/>
    <w:rsid w:val="004629B6"/>
    <w:rsid w:val="00463799"/>
    <w:rsid w:val="00471903"/>
    <w:rsid w:val="00481E35"/>
    <w:rsid w:val="004831B7"/>
    <w:rsid w:val="00492183"/>
    <w:rsid w:val="004A2E25"/>
    <w:rsid w:val="004B3A0F"/>
    <w:rsid w:val="004C0A52"/>
    <w:rsid w:val="004D40C2"/>
    <w:rsid w:val="004D5956"/>
    <w:rsid w:val="004E5659"/>
    <w:rsid w:val="005074E8"/>
    <w:rsid w:val="00513FF1"/>
    <w:rsid w:val="00516293"/>
    <w:rsid w:val="00523885"/>
    <w:rsid w:val="005318D9"/>
    <w:rsid w:val="0053219C"/>
    <w:rsid w:val="0054183B"/>
    <w:rsid w:val="00543FAE"/>
    <w:rsid w:val="00547DC1"/>
    <w:rsid w:val="0055539C"/>
    <w:rsid w:val="005642F2"/>
    <w:rsid w:val="00566CA4"/>
    <w:rsid w:val="0058027C"/>
    <w:rsid w:val="005819FE"/>
    <w:rsid w:val="005D33DF"/>
    <w:rsid w:val="005E239A"/>
    <w:rsid w:val="005F2977"/>
    <w:rsid w:val="005F4591"/>
    <w:rsid w:val="005F4BCC"/>
    <w:rsid w:val="00601987"/>
    <w:rsid w:val="00611A04"/>
    <w:rsid w:val="00636452"/>
    <w:rsid w:val="00636937"/>
    <w:rsid w:val="006449A3"/>
    <w:rsid w:val="00662F30"/>
    <w:rsid w:val="00664C09"/>
    <w:rsid w:val="00673436"/>
    <w:rsid w:val="006800B1"/>
    <w:rsid w:val="006800DB"/>
    <w:rsid w:val="0069386E"/>
    <w:rsid w:val="0069497F"/>
    <w:rsid w:val="006A3087"/>
    <w:rsid w:val="006A7A2D"/>
    <w:rsid w:val="006B77DD"/>
    <w:rsid w:val="006C00A1"/>
    <w:rsid w:val="006C0E2E"/>
    <w:rsid w:val="006C0E5C"/>
    <w:rsid w:val="006C1707"/>
    <w:rsid w:val="006D230B"/>
    <w:rsid w:val="006D2A7A"/>
    <w:rsid w:val="006E569E"/>
    <w:rsid w:val="00707C39"/>
    <w:rsid w:val="007135FF"/>
    <w:rsid w:val="00715E31"/>
    <w:rsid w:val="00723C3D"/>
    <w:rsid w:val="0072578B"/>
    <w:rsid w:val="007432C9"/>
    <w:rsid w:val="0074709D"/>
    <w:rsid w:val="0075044A"/>
    <w:rsid w:val="00751F24"/>
    <w:rsid w:val="0075583B"/>
    <w:rsid w:val="00757B97"/>
    <w:rsid w:val="00762F0F"/>
    <w:rsid w:val="00764F10"/>
    <w:rsid w:val="0078467C"/>
    <w:rsid w:val="007861C6"/>
    <w:rsid w:val="00787028"/>
    <w:rsid w:val="007A0EA7"/>
    <w:rsid w:val="007B00B0"/>
    <w:rsid w:val="007B2AA0"/>
    <w:rsid w:val="007B3254"/>
    <w:rsid w:val="007C18B1"/>
    <w:rsid w:val="007D02D5"/>
    <w:rsid w:val="007D1B2A"/>
    <w:rsid w:val="007D2757"/>
    <w:rsid w:val="007D319E"/>
    <w:rsid w:val="007D5674"/>
    <w:rsid w:val="007F5F51"/>
    <w:rsid w:val="0081174B"/>
    <w:rsid w:val="00811E91"/>
    <w:rsid w:val="008130BB"/>
    <w:rsid w:val="00814AD4"/>
    <w:rsid w:val="008154C1"/>
    <w:rsid w:val="00817F41"/>
    <w:rsid w:val="00823660"/>
    <w:rsid w:val="008242F9"/>
    <w:rsid w:val="00844FF7"/>
    <w:rsid w:val="00862BED"/>
    <w:rsid w:val="00875852"/>
    <w:rsid w:val="008776A6"/>
    <w:rsid w:val="008870B4"/>
    <w:rsid w:val="00893139"/>
    <w:rsid w:val="00896C1D"/>
    <w:rsid w:val="008A10DE"/>
    <w:rsid w:val="008A33AF"/>
    <w:rsid w:val="008A5CEA"/>
    <w:rsid w:val="008D79C1"/>
    <w:rsid w:val="008E146F"/>
    <w:rsid w:val="008E5620"/>
    <w:rsid w:val="008E7A1C"/>
    <w:rsid w:val="008F23C0"/>
    <w:rsid w:val="008F2669"/>
    <w:rsid w:val="008F5F57"/>
    <w:rsid w:val="00900434"/>
    <w:rsid w:val="009046FC"/>
    <w:rsid w:val="009062B1"/>
    <w:rsid w:val="00907CC3"/>
    <w:rsid w:val="00911124"/>
    <w:rsid w:val="009123E3"/>
    <w:rsid w:val="00915D5E"/>
    <w:rsid w:val="00927124"/>
    <w:rsid w:val="00931198"/>
    <w:rsid w:val="009332FA"/>
    <w:rsid w:val="009333D2"/>
    <w:rsid w:val="00953129"/>
    <w:rsid w:val="009620C8"/>
    <w:rsid w:val="009633F8"/>
    <w:rsid w:val="00971613"/>
    <w:rsid w:val="009817E8"/>
    <w:rsid w:val="009938AF"/>
    <w:rsid w:val="00995D7C"/>
    <w:rsid w:val="00996CD0"/>
    <w:rsid w:val="0099775D"/>
    <w:rsid w:val="009A03E8"/>
    <w:rsid w:val="009A677E"/>
    <w:rsid w:val="009A71C9"/>
    <w:rsid w:val="009C0EA0"/>
    <w:rsid w:val="009C7F05"/>
    <w:rsid w:val="009D5311"/>
    <w:rsid w:val="009E35A4"/>
    <w:rsid w:val="009E5B8F"/>
    <w:rsid w:val="009E62FA"/>
    <w:rsid w:val="009E76D1"/>
    <w:rsid w:val="009F48AD"/>
    <w:rsid w:val="00A20A87"/>
    <w:rsid w:val="00A2177A"/>
    <w:rsid w:val="00A37B42"/>
    <w:rsid w:val="00A41B7B"/>
    <w:rsid w:val="00A47CDD"/>
    <w:rsid w:val="00A63DD9"/>
    <w:rsid w:val="00A70488"/>
    <w:rsid w:val="00A70F36"/>
    <w:rsid w:val="00A81D1C"/>
    <w:rsid w:val="00A8536C"/>
    <w:rsid w:val="00A861BC"/>
    <w:rsid w:val="00A875F8"/>
    <w:rsid w:val="00A9589A"/>
    <w:rsid w:val="00A97ACA"/>
    <w:rsid w:val="00AB2561"/>
    <w:rsid w:val="00AE3284"/>
    <w:rsid w:val="00AF5AF4"/>
    <w:rsid w:val="00B01369"/>
    <w:rsid w:val="00B052B8"/>
    <w:rsid w:val="00B0562B"/>
    <w:rsid w:val="00B071F4"/>
    <w:rsid w:val="00B13F1D"/>
    <w:rsid w:val="00B15FE0"/>
    <w:rsid w:val="00B20085"/>
    <w:rsid w:val="00B2207F"/>
    <w:rsid w:val="00B27AAE"/>
    <w:rsid w:val="00B34CB1"/>
    <w:rsid w:val="00B5359B"/>
    <w:rsid w:val="00B6085B"/>
    <w:rsid w:val="00B60F6E"/>
    <w:rsid w:val="00B64FEC"/>
    <w:rsid w:val="00B67793"/>
    <w:rsid w:val="00B729D6"/>
    <w:rsid w:val="00B80BA4"/>
    <w:rsid w:val="00B9417F"/>
    <w:rsid w:val="00BA1D1D"/>
    <w:rsid w:val="00BB2327"/>
    <w:rsid w:val="00BB31F2"/>
    <w:rsid w:val="00BB73D4"/>
    <w:rsid w:val="00BC2270"/>
    <w:rsid w:val="00BD005B"/>
    <w:rsid w:val="00BD1391"/>
    <w:rsid w:val="00BE0DDF"/>
    <w:rsid w:val="00BE51E6"/>
    <w:rsid w:val="00C006B7"/>
    <w:rsid w:val="00C56EA3"/>
    <w:rsid w:val="00C70A98"/>
    <w:rsid w:val="00C744C0"/>
    <w:rsid w:val="00C76359"/>
    <w:rsid w:val="00C82136"/>
    <w:rsid w:val="00C84A85"/>
    <w:rsid w:val="00CB2745"/>
    <w:rsid w:val="00CC08F3"/>
    <w:rsid w:val="00CD2CF6"/>
    <w:rsid w:val="00CD61EB"/>
    <w:rsid w:val="00CE1CD2"/>
    <w:rsid w:val="00CE789D"/>
    <w:rsid w:val="00CF4564"/>
    <w:rsid w:val="00D029C0"/>
    <w:rsid w:val="00D1384E"/>
    <w:rsid w:val="00D17675"/>
    <w:rsid w:val="00D17A50"/>
    <w:rsid w:val="00D209D5"/>
    <w:rsid w:val="00D33F31"/>
    <w:rsid w:val="00D36B68"/>
    <w:rsid w:val="00D4160C"/>
    <w:rsid w:val="00D52291"/>
    <w:rsid w:val="00D7475F"/>
    <w:rsid w:val="00D855BA"/>
    <w:rsid w:val="00D877E4"/>
    <w:rsid w:val="00D91F7C"/>
    <w:rsid w:val="00D93C97"/>
    <w:rsid w:val="00D9630A"/>
    <w:rsid w:val="00DA0E7C"/>
    <w:rsid w:val="00DA3B35"/>
    <w:rsid w:val="00DB5049"/>
    <w:rsid w:val="00DB7292"/>
    <w:rsid w:val="00DC6494"/>
    <w:rsid w:val="00DD46B2"/>
    <w:rsid w:val="00DD6D45"/>
    <w:rsid w:val="00DD75D4"/>
    <w:rsid w:val="00DE5827"/>
    <w:rsid w:val="00DF7F0D"/>
    <w:rsid w:val="00E03D95"/>
    <w:rsid w:val="00E04212"/>
    <w:rsid w:val="00E078DB"/>
    <w:rsid w:val="00E10675"/>
    <w:rsid w:val="00E10BE5"/>
    <w:rsid w:val="00E158A6"/>
    <w:rsid w:val="00E24A56"/>
    <w:rsid w:val="00E322D2"/>
    <w:rsid w:val="00E32A5A"/>
    <w:rsid w:val="00E37D1D"/>
    <w:rsid w:val="00E41E67"/>
    <w:rsid w:val="00E42DA7"/>
    <w:rsid w:val="00E42E51"/>
    <w:rsid w:val="00E4348B"/>
    <w:rsid w:val="00E521F0"/>
    <w:rsid w:val="00E52E11"/>
    <w:rsid w:val="00E545FA"/>
    <w:rsid w:val="00E57747"/>
    <w:rsid w:val="00E61EA2"/>
    <w:rsid w:val="00E65414"/>
    <w:rsid w:val="00E65958"/>
    <w:rsid w:val="00E67B77"/>
    <w:rsid w:val="00E70D46"/>
    <w:rsid w:val="00E70E57"/>
    <w:rsid w:val="00E838DD"/>
    <w:rsid w:val="00E84101"/>
    <w:rsid w:val="00E84CB8"/>
    <w:rsid w:val="00E91F8B"/>
    <w:rsid w:val="00E94CE8"/>
    <w:rsid w:val="00EA03C7"/>
    <w:rsid w:val="00EA0884"/>
    <w:rsid w:val="00EA1CDF"/>
    <w:rsid w:val="00EB5CC3"/>
    <w:rsid w:val="00EC045F"/>
    <w:rsid w:val="00EC0C21"/>
    <w:rsid w:val="00EC425D"/>
    <w:rsid w:val="00EC75EC"/>
    <w:rsid w:val="00ED11AA"/>
    <w:rsid w:val="00ED2897"/>
    <w:rsid w:val="00ED4194"/>
    <w:rsid w:val="00EE2950"/>
    <w:rsid w:val="00EE7C83"/>
    <w:rsid w:val="00EF6130"/>
    <w:rsid w:val="00F03255"/>
    <w:rsid w:val="00F151C7"/>
    <w:rsid w:val="00F21377"/>
    <w:rsid w:val="00F21D18"/>
    <w:rsid w:val="00F239C7"/>
    <w:rsid w:val="00F245C4"/>
    <w:rsid w:val="00F2583A"/>
    <w:rsid w:val="00F36827"/>
    <w:rsid w:val="00F4347F"/>
    <w:rsid w:val="00F45737"/>
    <w:rsid w:val="00F4631E"/>
    <w:rsid w:val="00F5441A"/>
    <w:rsid w:val="00F6075E"/>
    <w:rsid w:val="00F67638"/>
    <w:rsid w:val="00F7016A"/>
    <w:rsid w:val="00F759A9"/>
    <w:rsid w:val="00F81BA3"/>
    <w:rsid w:val="00F903D7"/>
    <w:rsid w:val="00F94DD5"/>
    <w:rsid w:val="00F96F5A"/>
    <w:rsid w:val="00FA12B6"/>
    <w:rsid w:val="00FA6A1A"/>
    <w:rsid w:val="00FB509C"/>
    <w:rsid w:val="00FD5D11"/>
    <w:rsid w:val="00FE09FB"/>
    <w:rsid w:val="00FE185D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1181B"/>
  <w15:docId w15:val="{22695781-5269-43C3-BF26-FF4EBC71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47F"/>
    <w:rPr>
      <w:sz w:val="28"/>
      <w:szCs w:val="28"/>
    </w:rPr>
  </w:style>
  <w:style w:type="paragraph" w:styleId="Heading1">
    <w:name w:val="heading 1"/>
    <w:basedOn w:val="Normal"/>
    <w:next w:val="Normal"/>
    <w:qFormat/>
    <w:rsid w:val="00F4347F"/>
    <w:pPr>
      <w:keepNext/>
      <w:tabs>
        <w:tab w:val="left" w:pos="6237"/>
      </w:tabs>
      <w:outlineLvl w:val="0"/>
    </w:pPr>
    <w:rPr>
      <w:rFonts w:ascii="Angsana New" w:hAnsi="Angsana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sid w:val="00F4347F"/>
    <w:pPr>
      <w:keepNext/>
      <w:tabs>
        <w:tab w:val="left" w:pos="1134"/>
      </w:tabs>
      <w:outlineLvl w:val="1"/>
    </w:pPr>
    <w:rPr>
      <w:rFonts w:ascii="Angsana New" w:hAnsi="Angsana New"/>
      <w:sz w:val="32"/>
      <w:szCs w:val="32"/>
    </w:rPr>
  </w:style>
  <w:style w:type="paragraph" w:styleId="Heading3">
    <w:name w:val="heading 3"/>
    <w:basedOn w:val="Normal"/>
    <w:next w:val="Normal"/>
    <w:qFormat/>
    <w:rsid w:val="00F4347F"/>
    <w:pPr>
      <w:keepNext/>
      <w:jc w:val="right"/>
      <w:outlineLvl w:val="2"/>
    </w:pPr>
    <w:rPr>
      <w:rFonts w:ascii="Angsana New" w:hAnsi="Angsana New"/>
      <w:sz w:val="32"/>
      <w:szCs w:val="32"/>
    </w:rPr>
  </w:style>
  <w:style w:type="paragraph" w:styleId="Heading4">
    <w:name w:val="heading 4"/>
    <w:basedOn w:val="Normal"/>
    <w:next w:val="Normal"/>
    <w:qFormat/>
    <w:rsid w:val="00F4347F"/>
    <w:pPr>
      <w:keepNext/>
      <w:tabs>
        <w:tab w:val="left" w:pos="3402"/>
      </w:tabs>
      <w:outlineLvl w:val="3"/>
    </w:pPr>
    <w:rPr>
      <w:rFonts w:ascii="Angsana New" w:hAnsi="Angsana New"/>
      <w:b/>
      <w:bCs/>
      <w:sz w:val="56"/>
      <w:szCs w:val="56"/>
    </w:rPr>
  </w:style>
  <w:style w:type="paragraph" w:styleId="Heading5">
    <w:name w:val="heading 5"/>
    <w:basedOn w:val="Normal"/>
    <w:next w:val="Normal"/>
    <w:qFormat/>
    <w:rsid w:val="00F4347F"/>
    <w:pPr>
      <w:keepNext/>
      <w:tabs>
        <w:tab w:val="left" w:pos="4536"/>
        <w:tab w:val="left" w:pos="9072"/>
      </w:tabs>
      <w:outlineLvl w:val="4"/>
    </w:pPr>
    <w:rPr>
      <w:rFonts w:ascii="Angsana New" w:hAnsi="Angsana New"/>
      <w:sz w:val="32"/>
      <w:szCs w:val="32"/>
      <w:u w:val="dott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7568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3A7568"/>
    <w:rPr>
      <w:rFonts w:ascii="Tahoma" w:hAnsi="Tahoma"/>
      <w:sz w:val="16"/>
    </w:rPr>
  </w:style>
  <w:style w:type="paragraph" w:styleId="BodyText2">
    <w:name w:val="Body Text 2"/>
    <w:basedOn w:val="Normal"/>
    <w:link w:val="BodyText2Char"/>
    <w:rsid w:val="00F245C4"/>
    <w:pPr>
      <w:jc w:val="thaiDistribute"/>
    </w:pPr>
    <w:rPr>
      <w:rFonts w:cs="Cordia New"/>
      <w:sz w:val="32"/>
      <w:szCs w:val="32"/>
    </w:rPr>
  </w:style>
  <w:style w:type="character" w:customStyle="1" w:styleId="BodyText2Char">
    <w:name w:val="Body Text 2 Char"/>
    <w:basedOn w:val="DefaultParagraphFont"/>
    <w:link w:val="BodyText2"/>
    <w:rsid w:val="00F245C4"/>
    <w:rPr>
      <w:rFonts w:cs="Cordi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C006B7"/>
    <w:pPr>
      <w:ind w:left="720"/>
      <w:contextualSpacing/>
    </w:pPr>
    <w:rPr>
      <w:szCs w:val="35"/>
    </w:rPr>
  </w:style>
  <w:style w:type="table" w:styleId="TableGrid">
    <w:name w:val="Table Grid"/>
    <w:basedOn w:val="TableNormal"/>
    <w:rsid w:val="00E61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rsid w:val="00DD6D45"/>
    <w:rPr>
      <w:sz w:val="28"/>
      <w:szCs w:val="35"/>
    </w:rPr>
  </w:style>
  <w:style w:type="paragraph" w:styleId="Footer">
    <w:name w:val="footer"/>
    <w:basedOn w:val="Normal"/>
    <w:link w:val="Foot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DD6D45"/>
    <w:rPr>
      <w:sz w:val="28"/>
      <w:szCs w:val="35"/>
    </w:rPr>
  </w:style>
  <w:style w:type="character" w:styleId="PlaceholderText">
    <w:name w:val="Placeholder Text"/>
    <w:basedOn w:val="DefaultParagraphFont"/>
    <w:uiPriority w:val="99"/>
    <w:semiHidden/>
    <w:rsid w:val="00844F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loemphol\Documents\Projects\onep_budget\ref\&#3629;&#3609;&#3640;&#3617;&#3633;&#3605;&#3636;&#3588;&#3656;&#3634;&#3651;&#3594;&#3657;&#3592;&#3656;&#3634;&#361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33663-E431-462E-AE06-1FDBCB7B6CDE}"/>
      </w:docPartPr>
      <w:docPartBody>
        <w:p w:rsidR="00000000" w:rsidRDefault="00AC0B5A">
          <w:r w:rsidRPr="0010400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5A"/>
    <w:rsid w:val="0064359A"/>
    <w:rsid w:val="00AC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0B5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302D0-8F2B-404E-BEAC-CFC8C162D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อนุมัติค่าใช้จ่าย</Template>
  <TotalTime>6</TotalTime>
  <Pages>3</Pages>
  <Words>472</Words>
  <Characters>2691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ที่%รหัสพยัญชนะ%  /</vt:lpstr>
      <vt:lpstr>ที่%รหัสพยัญชนะ%  /</vt:lpstr>
    </vt:vector>
  </TitlesOfParts>
  <Company>Kasetsart University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ที่%รหัสพยัญชนะ%  /</dc:title>
  <dc:subject/>
  <dc:creator>chaloemphol</dc:creator>
  <cp:keywords/>
  <dc:description/>
  <cp:lastModifiedBy>เฉลิมพล ปรีดารัตน์</cp:lastModifiedBy>
  <cp:revision>2</cp:revision>
  <cp:lastPrinted>2022-03-17T08:34:00Z</cp:lastPrinted>
  <dcterms:created xsi:type="dcterms:W3CDTF">2023-01-21T04:39:00Z</dcterms:created>
  <dcterms:modified xsi:type="dcterms:W3CDTF">2023-01-21T04:45:00Z</dcterms:modified>
</cp:coreProperties>
</file>